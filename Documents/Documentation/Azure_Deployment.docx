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69480" w14:textId="77777777" w:rsidR="001A5429" w:rsidRPr="00E237E8" w:rsidRDefault="001A5429" w:rsidP="001E1E58"/>
    <w:tbl>
      <w:tblPr>
        <w:tblW w:w="0" w:type="auto"/>
        <w:tblLook w:val="0600" w:firstRow="0" w:lastRow="0" w:firstColumn="0" w:lastColumn="0" w:noHBand="1" w:noVBand="1"/>
      </w:tblPr>
      <w:tblGrid>
        <w:gridCol w:w="1440"/>
        <w:gridCol w:w="900"/>
        <w:gridCol w:w="2420"/>
        <w:gridCol w:w="3520"/>
        <w:gridCol w:w="1070"/>
      </w:tblGrid>
      <w:tr w:rsidR="0092125E" w:rsidRPr="00E237E8" w14:paraId="308E835D" w14:textId="77777777" w:rsidTr="0092125E">
        <w:tc>
          <w:tcPr>
            <w:tcW w:w="9350" w:type="dxa"/>
            <w:gridSpan w:val="5"/>
            <w:vAlign w:val="center"/>
          </w:tcPr>
          <w:p w14:paraId="77EBEA75" w14:textId="62264B55" w:rsidR="0092125E" w:rsidRPr="00E237E8" w:rsidRDefault="00000000" w:rsidP="0092125E">
            <w:pPr>
              <w:pStyle w:val="Title"/>
            </w:pPr>
            <w:sdt>
              <w:sdtPr>
                <w:alias w:val="Title"/>
                <w:tag w:val=""/>
                <w:id w:val="2016188051"/>
                <w:placeholder>
                  <w:docPart w:val="6F31F51455A24311BCB3FC75C9350BBE"/>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7F632D">
                  <w:t>Azure</w:t>
                </w:r>
              </w:sdtContent>
            </w:sdt>
          </w:p>
        </w:tc>
      </w:tr>
      <w:tr w:rsidR="0092125E" w:rsidRPr="00E237E8" w14:paraId="415C3D83" w14:textId="77777777" w:rsidTr="0092125E">
        <w:trPr>
          <w:trHeight w:val="144"/>
        </w:trPr>
        <w:tc>
          <w:tcPr>
            <w:tcW w:w="1440" w:type="dxa"/>
            <w:shd w:val="clear" w:color="auto" w:fill="auto"/>
          </w:tcPr>
          <w:p w14:paraId="6652602C"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01406C94" w14:textId="77777777" w:rsidR="0092125E" w:rsidRPr="00E237E8" w:rsidRDefault="0092125E" w:rsidP="0092125E">
            <w:pPr>
              <w:spacing w:before="0" w:after="0"/>
              <w:rPr>
                <w:sz w:val="10"/>
                <w:szCs w:val="10"/>
              </w:rPr>
            </w:pPr>
          </w:p>
        </w:tc>
        <w:tc>
          <w:tcPr>
            <w:tcW w:w="1070" w:type="dxa"/>
            <w:shd w:val="clear" w:color="auto" w:fill="auto"/>
          </w:tcPr>
          <w:p w14:paraId="1F920F28" w14:textId="77777777" w:rsidR="0092125E" w:rsidRPr="00E237E8" w:rsidRDefault="0092125E" w:rsidP="0092125E">
            <w:pPr>
              <w:spacing w:before="0" w:after="0"/>
              <w:rPr>
                <w:sz w:val="10"/>
                <w:szCs w:val="10"/>
              </w:rPr>
            </w:pPr>
          </w:p>
        </w:tc>
      </w:tr>
      <w:tr w:rsidR="0092125E" w:rsidRPr="00E237E8" w14:paraId="32A893E1" w14:textId="77777777" w:rsidTr="0092125E">
        <w:tc>
          <w:tcPr>
            <w:tcW w:w="9350" w:type="dxa"/>
            <w:gridSpan w:val="5"/>
            <w:vAlign w:val="center"/>
          </w:tcPr>
          <w:p w14:paraId="0AB0909D" w14:textId="2CAA6611" w:rsidR="0092125E" w:rsidRPr="00E237E8" w:rsidRDefault="007F632D" w:rsidP="00D83966">
            <w:pPr>
              <w:pStyle w:val="Title"/>
            </w:pPr>
            <w:r>
              <w:t>Deployment</w:t>
            </w:r>
          </w:p>
        </w:tc>
      </w:tr>
      <w:tr w:rsidR="007F632D" w:rsidRPr="00E237E8" w14:paraId="621141C5" w14:textId="77777777" w:rsidTr="00D83966">
        <w:trPr>
          <w:gridAfter w:val="2"/>
          <w:wAfter w:w="4590" w:type="dxa"/>
          <w:trHeight w:val="1368"/>
        </w:trPr>
        <w:tc>
          <w:tcPr>
            <w:tcW w:w="2340" w:type="dxa"/>
            <w:gridSpan w:val="2"/>
          </w:tcPr>
          <w:p w14:paraId="083DE51A" w14:textId="77777777" w:rsidR="007F632D" w:rsidRPr="00E237E8" w:rsidRDefault="007F632D" w:rsidP="001E1E58"/>
        </w:tc>
        <w:tc>
          <w:tcPr>
            <w:tcW w:w="2420" w:type="dxa"/>
          </w:tcPr>
          <w:p w14:paraId="69EA7181" w14:textId="77777777" w:rsidR="007F632D" w:rsidRPr="00E237E8" w:rsidRDefault="007F632D" w:rsidP="001E1E58"/>
        </w:tc>
      </w:tr>
    </w:tbl>
    <w:p w14:paraId="4B150F96" w14:textId="77777777" w:rsidR="00066DE2" w:rsidRPr="00E237E8" w:rsidRDefault="001A5429" w:rsidP="0092125E">
      <w:r w:rsidRPr="00E237E8">
        <w:t xml:space="preserve"> </w:t>
      </w:r>
    </w:p>
    <w:p w14:paraId="0203D25A"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7A9668A" w14:textId="77777777" w:rsidR="001E1E58" w:rsidRPr="00E237E8" w:rsidRDefault="00493EC0" w:rsidP="003F13B0">
          <w:pPr>
            <w:pStyle w:val="TOCHeading"/>
          </w:pPr>
          <w:r w:rsidRPr="00E237E8">
            <w:t>TABLE OF CONTENTS</w:t>
          </w:r>
        </w:p>
        <w:p w14:paraId="00E0B239" w14:textId="3CECEDF7" w:rsidR="00F06D04"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121953797" w:history="1">
            <w:r w:rsidR="00F06D04" w:rsidRPr="009E63E9">
              <w:rPr>
                <w:rStyle w:val="Hyperlink"/>
                <w:noProof/>
              </w:rPr>
              <w:t>How to DepLoy In Azure</w:t>
            </w:r>
            <w:r w:rsidR="00F06D04">
              <w:rPr>
                <w:noProof/>
                <w:webHidden/>
              </w:rPr>
              <w:tab/>
            </w:r>
            <w:r w:rsidR="00F06D04">
              <w:rPr>
                <w:noProof/>
                <w:webHidden/>
              </w:rPr>
              <w:fldChar w:fldCharType="begin"/>
            </w:r>
            <w:r w:rsidR="00F06D04">
              <w:rPr>
                <w:noProof/>
                <w:webHidden/>
              </w:rPr>
              <w:instrText xml:space="preserve"> PAGEREF _Toc121953797 \h </w:instrText>
            </w:r>
            <w:r w:rsidR="00F06D04">
              <w:rPr>
                <w:noProof/>
                <w:webHidden/>
              </w:rPr>
            </w:r>
            <w:r w:rsidR="00F06D04">
              <w:rPr>
                <w:noProof/>
                <w:webHidden/>
              </w:rPr>
              <w:fldChar w:fldCharType="separate"/>
            </w:r>
            <w:r w:rsidR="00F06D04">
              <w:rPr>
                <w:noProof/>
                <w:webHidden/>
              </w:rPr>
              <w:t>3</w:t>
            </w:r>
            <w:r w:rsidR="00F06D04">
              <w:rPr>
                <w:noProof/>
                <w:webHidden/>
              </w:rPr>
              <w:fldChar w:fldCharType="end"/>
            </w:r>
          </w:hyperlink>
        </w:p>
        <w:p w14:paraId="4721F6DE" w14:textId="09F62628" w:rsidR="00F06D04" w:rsidRDefault="00F06D04">
          <w:pPr>
            <w:pStyle w:val="TOC1"/>
            <w:tabs>
              <w:tab w:val="left" w:pos="440"/>
              <w:tab w:val="right" w:leader="dot" w:pos="5030"/>
            </w:tabs>
            <w:rPr>
              <w:rFonts w:eastAsiaTheme="minorEastAsia"/>
              <w:noProof/>
              <w:color w:val="auto"/>
              <w:sz w:val="22"/>
            </w:rPr>
          </w:pPr>
          <w:hyperlink w:anchor="_Toc121953798" w:history="1">
            <w:r w:rsidRPr="009E63E9">
              <w:rPr>
                <w:rStyle w:val="Hyperlink"/>
                <w:noProof/>
              </w:rPr>
              <w:t>1.</w:t>
            </w:r>
            <w:r>
              <w:rPr>
                <w:rFonts w:eastAsiaTheme="minorEastAsia"/>
                <w:noProof/>
                <w:color w:val="auto"/>
                <w:sz w:val="22"/>
              </w:rPr>
              <w:tab/>
            </w:r>
            <w:r w:rsidRPr="009E63E9">
              <w:rPr>
                <w:rStyle w:val="Hyperlink"/>
                <w:noProof/>
              </w:rPr>
              <w:t>Create Azure Services</w:t>
            </w:r>
            <w:r>
              <w:rPr>
                <w:noProof/>
                <w:webHidden/>
              </w:rPr>
              <w:tab/>
            </w:r>
            <w:r>
              <w:rPr>
                <w:noProof/>
                <w:webHidden/>
              </w:rPr>
              <w:fldChar w:fldCharType="begin"/>
            </w:r>
            <w:r>
              <w:rPr>
                <w:noProof/>
                <w:webHidden/>
              </w:rPr>
              <w:instrText xml:space="preserve"> PAGEREF _Toc121953798 \h </w:instrText>
            </w:r>
            <w:r>
              <w:rPr>
                <w:noProof/>
                <w:webHidden/>
              </w:rPr>
            </w:r>
            <w:r>
              <w:rPr>
                <w:noProof/>
                <w:webHidden/>
              </w:rPr>
              <w:fldChar w:fldCharType="separate"/>
            </w:r>
            <w:r>
              <w:rPr>
                <w:noProof/>
                <w:webHidden/>
              </w:rPr>
              <w:t>4</w:t>
            </w:r>
            <w:r>
              <w:rPr>
                <w:noProof/>
                <w:webHidden/>
              </w:rPr>
              <w:fldChar w:fldCharType="end"/>
            </w:r>
          </w:hyperlink>
        </w:p>
        <w:p w14:paraId="7D088B65" w14:textId="546D8864" w:rsidR="00F06D04" w:rsidRDefault="00F06D04">
          <w:pPr>
            <w:pStyle w:val="TOC1"/>
            <w:tabs>
              <w:tab w:val="left" w:pos="440"/>
              <w:tab w:val="right" w:leader="dot" w:pos="5030"/>
            </w:tabs>
            <w:rPr>
              <w:rFonts w:eastAsiaTheme="minorEastAsia"/>
              <w:noProof/>
              <w:color w:val="auto"/>
              <w:sz w:val="22"/>
            </w:rPr>
          </w:pPr>
          <w:hyperlink w:anchor="_Toc121953799" w:history="1">
            <w:r w:rsidRPr="009E63E9">
              <w:rPr>
                <w:rStyle w:val="Hyperlink"/>
                <w:noProof/>
              </w:rPr>
              <w:t>2.</w:t>
            </w:r>
            <w:r>
              <w:rPr>
                <w:rFonts w:eastAsiaTheme="minorEastAsia"/>
                <w:noProof/>
                <w:color w:val="auto"/>
                <w:sz w:val="22"/>
              </w:rPr>
              <w:tab/>
            </w:r>
            <w:r w:rsidRPr="009E63E9">
              <w:rPr>
                <w:rStyle w:val="Hyperlink"/>
                <w:bCs/>
                <w:noProof/>
              </w:rPr>
              <w:t>Create database AND Connction</w:t>
            </w:r>
            <w:r>
              <w:rPr>
                <w:noProof/>
                <w:webHidden/>
              </w:rPr>
              <w:tab/>
            </w:r>
            <w:r>
              <w:rPr>
                <w:noProof/>
                <w:webHidden/>
              </w:rPr>
              <w:fldChar w:fldCharType="begin"/>
            </w:r>
            <w:r>
              <w:rPr>
                <w:noProof/>
                <w:webHidden/>
              </w:rPr>
              <w:instrText xml:space="preserve"> PAGEREF _Toc121953799 \h </w:instrText>
            </w:r>
            <w:r>
              <w:rPr>
                <w:noProof/>
                <w:webHidden/>
              </w:rPr>
            </w:r>
            <w:r>
              <w:rPr>
                <w:noProof/>
                <w:webHidden/>
              </w:rPr>
              <w:fldChar w:fldCharType="separate"/>
            </w:r>
            <w:r>
              <w:rPr>
                <w:noProof/>
                <w:webHidden/>
              </w:rPr>
              <w:t>5</w:t>
            </w:r>
            <w:r>
              <w:rPr>
                <w:noProof/>
                <w:webHidden/>
              </w:rPr>
              <w:fldChar w:fldCharType="end"/>
            </w:r>
          </w:hyperlink>
        </w:p>
        <w:p w14:paraId="4BD8AACF" w14:textId="158B6E47" w:rsidR="00F06D04" w:rsidRDefault="00F06D04">
          <w:pPr>
            <w:pStyle w:val="TOC1"/>
            <w:tabs>
              <w:tab w:val="left" w:pos="440"/>
              <w:tab w:val="right" w:leader="dot" w:pos="5030"/>
            </w:tabs>
            <w:rPr>
              <w:rFonts w:eastAsiaTheme="minorEastAsia"/>
              <w:noProof/>
              <w:color w:val="auto"/>
              <w:sz w:val="22"/>
            </w:rPr>
          </w:pPr>
          <w:hyperlink w:anchor="_Toc121953800" w:history="1">
            <w:r w:rsidRPr="009E63E9">
              <w:rPr>
                <w:rStyle w:val="Hyperlink"/>
                <w:noProof/>
              </w:rPr>
              <w:t>3.</w:t>
            </w:r>
            <w:r>
              <w:rPr>
                <w:rFonts w:eastAsiaTheme="minorEastAsia"/>
                <w:noProof/>
                <w:color w:val="auto"/>
                <w:sz w:val="22"/>
              </w:rPr>
              <w:tab/>
            </w:r>
            <w:r w:rsidRPr="009E63E9">
              <w:rPr>
                <w:rStyle w:val="Hyperlink"/>
                <w:noProof/>
              </w:rPr>
              <w:t>Deployment</w:t>
            </w:r>
            <w:r>
              <w:rPr>
                <w:noProof/>
                <w:webHidden/>
              </w:rPr>
              <w:tab/>
            </w:r>
            <w:r>
              <w:rPr>
                <w:noProof/>
                <w:webHidden/>
              </w:rPr>
              <w:fldChar w:fldCharType="begin"/>
            </w:r>
            <w:r>
              <w:rPr>
                <w:noProof/>
                <w:webHidden/>
              </w:rPr>
              <w:instrText xml:space="preserve"> PAGEREF _Toc121953800 \h </w:instrText>
            </w:r>
            <w:r>
              <w:rPr>
                <w:noProof/>
                <w:webHidden/>
              </w:rPr>
            </w:r>
            <w:r>
              <w:rPr>
                <w:noProof/>
                <w:webHidden/>
              </w:rPr>
              <w:fldChar w:fldCharType="separate"/>
            </w:r>
            <w:r>
              <w:rPr>
                <w:noProof/>
                <w:webHidden/>
              </w:rPr>
              <w:t>6</w:t>
            </w:r>
            <w:r>
              <w:rPr>
                <w:noProof/>
                <w:webHidden/>
              </w:rPr>
              <w:fldChar w:fldCharType="end"/>
            </w:r>
          </w:hyperlink>
        </w:p>
        <w:p w14:paraId="521DB09F" w14:textId="71467134" w:rsidR="00F06D04" w:rsidRDefault="00F06D04">
          <w:pPr>
            <w:pStyle w:val="TOC1"/>
            <w:tabs>
              <w:tab w:val="left" w:pos="440"/>
              <w:tab w:val="right" w:leader="dot" w:pos="5030"/>
            </w:tabs>
            <w:rPr>
              <w:rFonts w:eastAsiaTheme="minorEastAsia"/>
              <w:noProof/>
              <w:color w:val="auto"/>
              <w:sz w:val="22"/>
            </w:rPr>
          </w:pPr>
          <w:hyperlink w:anchor="_Toc121953801" w:history="1">
            <w:r w:rsidRPr="009E63E9">
              <w:rPr>
                <w:rStyle w:val="Hyperlink"/>
                <w:noProof/>
              </w:rPr>
              <w:t>4.</w:t>
            </w:r>
            <w:r>
              <w:rPr>
                <w:rFonts w:eastAsiaTheme="minorEastAsia"/>
                <w:noProof/>
                <w:color w:val="auto"/>
                <w:sz w:val="22"/>
              </w:rPr>
              <w:tab/>
            </w:r>
            <w:r w:rsidRPr="009E63E9">
              <w:rPr>
                <w:rStyle w:val="Hyperlink"/>
                <w:noProof/>
              </w:rPr>
              <w:t>Know Bug or Issues</w:t>
            </w:r>
            <w:r>
              <w:rPr>
                <w:noProof/>
                <w:webHidden/>
              </w:rPr>
              <w:tab/>
            </w:r>
            <w:r>
              <w:rPr>
                <w:noProof/>
                <w:webHidden/>
              </w:rPr>
              <w:fldChar w:fldCharType="begin"/>
            </w:r>
            <w:r>
              <w:rPr>
                <w:noProof/>
                <w:webHidden/>
              </w:rPr>
              <w:instrText xml:space="preserve"> PAGEREF _Toc121953801 \h </w:instrText>
            </w:r>
            <w:r>
              <w:rPr>
                <w:noProof/>
                <w:webHidden/>
              </w:rPr>
            </w:r>
            <w:r>
              <w:rPr>
                <w:noProof/>
                <w:webHidden/>
              </w:rPr>
              <w:fldChar w:fldCharType="separate"/>
            </w:r>
            <w:r>
              <w:rPr>
                <w:noProof/>
                <w:webHidden/>
              </w:rPr>
              <w:t>7</w:t>
            </w:r>
            <w:r>
              <w:rPr>
                <w:noProof/>
                <w:webHidden/>
              </w:rPr>
              <w:fldChar w:fldCharType="end"/>
            </w:r>
          </w:hyperlink>
        </w:p>
        <w:p w14:paraId="5CFC11CE" w14:textId="580DB367" w:rsidR="001E1E58" w:rsidRPr="00E237E8" w:rsidRDefault="001E1E58" w:rsidP="00974BF8">
          <w:pPr>
            <w:tabs>
              <w:tab w:val="left" w:pos="5670"/>
            </w:tabs>
            <w:ind w:left="5103"/>
          </w:pPr>
          <w:r w:rsidRPr="00E237E8">
            <w:rPr>
              <w:b/>
              <w:bCs/>
              <w:noProof/>
            </w:rPr>
            <w:fldChar w:fldCharType="end"/>
          </w:r>
        </w:p>
      </w:sdtContent>
    </w:sdt>
    <w:p w14:paraId="4D43E29A" w14:textId="77777777" w:rsidR="000A7626" w:rsidRPr="00E237E8" w:rsidRDefault="000A7626" w:rsidP="000A7626"/>
    <w:p w14:paraId="405914D2"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3480A531" w14:textId="4C49BF4F" w:rsidR="001E1E58" w:rsidRPr="00E237E8" w:rsidRDefault="007F632D" w:rsidP="0003123C">
      <w:pPr>
        <w:pStyle w:val="Heading1"/>
      </w:pPr>
      <w:bookmarkStart w:id="0" w:name="_Toc121953797"/>
      <w:r>
        <w:lastRenderedPageBreak/>
        <w:t>How to DepLoy In Azure</w:t>
      </w:r>
      <w:bookmarkEnd w:id="0"/>
      <w:r w:rsidR="00F06D04">
        <w:t xml:space="preserve"> Introduction</w:t>
      </w:r>
    </w:p>
    <w:p w14:paraId="2E3E9C01" w14:textId="41597A7A" w:rsidR="001E1E58" w:rsidRPr="00E237E8" w:rsidRDefault="001E1E58" w:rsidP="000612A6"/>
    <w:p w14:paraId="32F3A9A8" w14:textId="77777777" w:rsidR="0003123C" w:rsidRPr="00E237E8" w:rsidRDefault="0003123C" w:rsidP="00974DD3">
      <w:pPr>
        <w:spacing w:before="0" w:after="0"/>
      </w:pPr>
    </w:p>
    <w:p w14:paraId="48C05CF6" w14:textId="26E3452E" w:rsidR="0003123C" w:rsidRPr="00E237E8" w:rsidRDefault="007F632D" w:rsidP="00974DD3">
      <w:pPr>
        <w:spacing w:before="0" w:after="0"/>
        <w:sectPr w:rsidR="0003123C" w:rsidRPr="00E237E8" w:rsidSect="00AC4859">
          <w:headerReference w:type="default" r:id="rId15"/>
          <w:footerReference w:type="default" r:id="rId16"/>
          <w:headerReference w:type="first" r:id="rId17"/>
          <w:footerReference w:type="first" r:id="rId18"/>
          <w:pgSz w:w="12240" w:h="15840" w:code="1"/>
          <w:pgMar w:top="2160" w:right="1080" w:bottom="720" w:left="1080" w:header="648" w:footer="432" w:gutter="0"/>
          <w:cols w:space="708"/>
          <w:docGrid w:linePitch="360"/>
        </w:sectPr>
      </w:pPr>
      <w:r>
        <w:t>There are websites that can help you. I am getting a quick run through. I’ll also explain difficulties that I had encounter and you may encounter.</w:t>
      </w:r>
    </w:p>
    <w:p w14:paraId="16BB156C" w14:textId="595D9882" w:rsidR="0003123C" w:rsidRPr="00E237E8" w:rsidRDefault="007F632D" w:rsidP="00BA31C4">
      <w:pPr>
        <w:pStyle w:val="Heading1"/>
        <w:numPr>
          <w:ilvl w:val="0"/>
          <w:numId w:val="18"/>
        </w:numPr>
        <w:tabs>
          <w:tab w:val="left" w:pos="284"/>
        </w:tabs>
        <w:ind w:left="0" w:firstLine="0"/>
      </w:pPr>
      <w:bookmarkStart w:id="1" w:name="_Toc121953798"/>
      <w:r>
        <w:lastRenderedPageBreak/>
        <w:t>Create Azure Services</w:t>
      </w:r>
      <w:bookmarkEnd w:id="1"/>
    </w:p>
    <w:p w14:paraId="7187F89D" w14:textId="2EB35572" w:rsidR="00BA31C4" w:rsidRPr="00E237E8" w:rsidRDefault="004F5010" w:rsidP="007F632D">
      <w:pPr>
        <w:pStyle w:val="ListBullet"/>
        <w:numPr>
          <w:ilvl w:val="0"/>
          <w:numId w:val="0"/>
        </w:numPr>
        <w:ind w:left="340"/>
      </w:pPr>
      <w:r>
        <w:t>Firstly,</w:t>
      </w:r>
      <w:r w:rsidR="007F632D">
        <w:t xml:space="preserve"> you need and Azure account with funds. </w:t>
      </w:r>
      <w:r>
        <w:t>Then navigate to the App services and lick create.</w:t>
      </w:r>
    </w:p>
    <w:p w14:paraId="085981A5" w14:textId="77777777" w:rsidR="00BA31C4" w:rsidRPr="00E237E8" w:rsidRDefault="00BA31C4" w:rsidP="00BA31C4">
      <w:pPr>
        <w:rPr>
          <w:rStyle w:val="Strong"/>
        </w:rPr>
      </w:pPr>
    </w:p>
    <w:p w14:paraId="62A5D7C8" w14:textId="77777777" w:rsidR="00BA31C4" w:rsidRDefault="004F5010" w:rsidP="00BA31C4">
      <w:pPr>
        <w:rPr>
          <w:rStyle w:val="Strong"/>
        </w:rPr>
      </w:pPr>
      <w:r>
        <w:rPr>
          <w:noProof/>
        </w:rPr>
        <w:drawing>
          <wp:inline distT="0" distB="0" distL="0" distR="0" wp14:anchorId="26D0F6C7" wp14:editId="4CF2C618">
            <wp:extent cx="6400800" cy="3007995"/>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9"/>
                    <a:stretch>
                      <a:fillRect/>
                    </a:stretch>
                  </pic:blipFill>
                  <pic:spPr>
                    <a:xfrm>
                      <a:off x="0" y="0"/>
                      <a:ext cx="6400800" cy="3007995"/>
                    </a:xfrm>
                    <a:prstGeom prst="rect">
                      <a:avLst/>
                    </a:prstGeom>
                  </pic:spPr>
                </pic:pic>
              </a:graphicData>
            </a:graphic>
          </wp:inline>
        </w:drawing>
      </w:r>
    </w:p>
    <w:p w14:paraId="67B2A5C0" w14:textId="77777777" w:rsidR="004F5010" w:rsidRDefault="004F5010" w:rsidP="00BA31C4">
      <w:pPr>
        <w:rPr>
          <w:rStyle w:val="Strong"/>
        </w:rPr>
      </w:pPr>
    </w:p>
    <w:p w14:paraId="079B5FFF" w14:textId="77777777" w:rsidR="004F5010" w:rsidRDefault="004F5010" w:rsidP="00BA31C4">
      <w:pPr>
        <w:rPr>
          <w:rStyle w:val="Strong"/>
          <w:b w:val="0"/>
          <w:bCs w:val="0"/>
        </w:rPr>
      </w:pPr>
      <w:r>
        <w:rPr>
          <w:rStyle w:val="Strong"/>
          <w:b w:val="0"/>
          <w:bCs w:val="0"/>
        </w:rPr>
        <w:t xml:space="preserve">In the create web application. Input your application name and select publish code. The runtime stack should be .NET 6. It could change depending on if you update the project to new version. </w:t>
      </w:r>
    </w:p>
    <w:p w14:paraId="6CCF4BEA" w14:textId="10E2E8EA" w:rsidR="004F5010" w:rsidRPr="004F5010" w:rsidRDefault="004F5010" w:rsidP="00BA31C4">
      <w:pPr>
        <w:rPr>
          <w:rStyle w:val="Strong"/>
          <w:b w:val="0"/>
          <w:bCs w:val="0"/>
        </w:rPr>
        <w:sectPr w:rsidR="004F5010" w:rsidRPr="004F5010" w:rsidSect="00AC4859">
          <w:headerReference w:type="default" r:id="rId20"/>
          <w:pgSz w:w="12240" w:h="15840" w:code="1"/>
          <w:pgMar w:top="2160" w:right="1080" w:bottom="720" w:left="1080" w:header="648" w:footer="432" w:gutter="0"/>
          <w:cols w:space="708"/>
          <w:docGrid w:linePitch="360"/>
        </w:sectPr>
      </w:pPr>
      <w:r>
        <w:rPr>
          <w:noProof/>
        </w:rPr>
        <w:drawing>
          <wp:inline distT="0" distB="0" distL="0" distR="0" wp14:anchorId="6C0E0F41" wp14:editId="2335E00F">
            <wp:extent cx="5619750" cy="23717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5632436" cy="2377079"/>
                    </a:xfrm>
                    <a:prstGeom prst="rect">
                      <a:avLst/>
                    </a:prstGeom>
                  </pic:spPr>
                </pic:pic>
              </a:graphicData>
            </a:graphic>
          </wp:inline>
        </w:drawing>
      </w:r>
    </w:p>
    <w:p w14:paraId="67A039F4" w14:textId="4037E94E" w:rsidR="00BA31C4" w:rsidRPr="00E237E8" w:rsidRDefault="004F5010" w:rsidP="00BA31C4">
      <w:pPr>
        <w:pStyle w:val="Heading1"/>
        <w:numPr>
          <w:ilvl w:val="0"/>
          <w:numId w:val="18"/>
        </w:numPr>
        <w:ind w:left="0" w:firstLine="0"/>
      </w:pPr>
      <w:bookmarkStart w:id="2" w:name="_Toc121953799"/>
      <w:r>
        <w:rPr>
          <w:b w:val="0"/>
          <w:bCs/>
        </w:rPr>
        <w:lastRenderedPageBreak/>
        <w:t>Create database AND Connction</w:t>
      </w:r>
      <w:bookmarkEnd w:id="2"/>
    </w:p>
    <w:p w14:paraId="0F5ADFDB" w14:textId="77777777" w:rsidR="00D27AF8" w:rsidRDefault="00D27AF8" w:rsidP="0003123C"/>
    <w:p w14:paraId="4830131E" w14:textId="77777777" w:rsidR="004F5010" w:rsidRDefault="004F5010" w:rsidP="0003123C">
      <w:r>
        <w:t>Create a SQL database.  After you are done creating a database. The you will find the connection strings. In the connection strings button.</w:t>
      </w:r>
    </w:p>
    <w:p w14:paraId="52CB383C" w14:textId="77777777" w:rsidR="004F5010" w:rsidRDefault="004F5010" w:rsidP="0003123C">
      <w:r>
        <w:rPr>
          <w:noProof/>
        </w:rPr>
        <w:drawing>
          <wp:inline distT="0" distB="0" distL="0" distR="0" wp14:anchorId="0DE70EB1" wp14:editId="742B5DAC">
            <wp:extent cx="2495550" cy="45339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a:stretch>
                      <a:fillRect/>
                    </a:stretch>
                  </pic:blipFill>
                  <pic:spPr>
                    <a:xfrm>
                      <a:off x="0" y="0"/>
                      <a:ext cx="2495550" cy="4533900"/>
                    </a:xfrm>
                    <a:prstGeom prst="rect">
                      <a:avLst/>
                    </a:prstGeom>
                  </pic:spPr>
                </pic:pic>
              </a:graphicData>
            </a:graphic>
          </wp:inline>
        </w:drawing>
      </w:r>
    </w:p>
    <w:p w14:paraId="10BCC91D" w14:textId="5981EC5D" w:rsidR="0066219F" w:rsidRPr="00E237E8" w:rsidRDefault="0066219F" w:rsidP="0003123C">
      <w:pPr>
        <w:sectPr w:rsidR="0066219F" w:rsidRPr="00E237E8" w:rsidSect="00AC4859">
          <w:pgSz w:w="12240" w:h="15840" w:code="1"/>
          <w:pgMar w:top="2160" w:right="1080" w:bottom="720" w:left="1080" w:header="648" w:footer="432" w:gutter="0"/>
          <w:cols w:space="708"/>
          <w:docGrid w:linePitch="360"/>
        </w:sectPr>
      </w:pPr>
      <w:r>
        <w:t>In the networking button you can select who can access the database. Add their IPv4 and make sure to add the school too. It will help with other people on the project getting access to the database.</w:t>
      </w:r>
    </w:p>
    <w:p w14:paraId="357C27F1" w14:textId="602B8074" w:rsidR="00D27AF8" w:rsidRPr="00E237E8" w:rsidRDefault="0066219F" w:rsidP="0003123C">
      <w:pPr>
        <w:pStyle w:val="Heading1"/>
        <w:numPr>
          <w:ilvl w:val="0"/>
          <w:numId w:val="18"/>
        </w:numPr>
        <w:ind w:left="0" w:firstLine="0"/>
      </w:pPr>
      <w:bookmarkStart w:id="3" w:name="_Toc121953800"/>
      <w:r>
        <w:lastRenderedPageBreak/>
        <w:t>Deployment</w:t>
      </w:r>
      <w:bookmarkEnd w:id="3"/>
    </w:p>
    <w:p w14:paraId="18FC5755" w14:textId="5EBFA953" w:rsidR="00D27AF8" w:rsidRPr="00E237E8" w:rsidRDefault="00000000" w:rsidP="00D27AF8">
      <w:sdt>
        <w:sdtPr>
          <w:id w:val="-1291896682"/>
          <w:placeholder>
            <w:docPart w:val="5CD0F853921B4E1799F1BC73B9449C8B"/>
          </w:placeholder>
          <w:temporary/>
          <w15:appearance w15:val="hidden"/>
        </w:sdtPr>
        <w:sdtEndPr/>
        <w:sdtContent/>
      </w:sdt>
    </w:p>
    <w:p w14:paraId="34B28250" w14:textId="77777777" w:rsidR="00D27AF8" w:rsidRDefault="0066219F" w:rsidP="00D27AF8">
      <w:r>
        <w:t>In visual studio, right click the server project and select publish.</w:t>
      </w:r>
    </w:p>
    <w:p w14:paraId="3A39E866" w14:textId="77777777" w:rsidR="0066219F" w:rsidRDefault="0066219F" w:rsidP="00D27AF8">
      <w:r>
        <w:rPr>
          <w:noProof/>
        </w:rPr>
        <w:drawing>
          <wp:inline distT="0" distB="0" distL="0" distR="0" wp14:anchorId="3D354773" wp14:editId="4002EA82">
            <wp:extent cx="2543175" cy="2209800"/>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2543175" cy="2209800"/>
                    </a:xfrm>
                    <a:prstGeom prst="rect">
                      <a:avLst/>
                    </a:prstGeom>
                  </pic:spPr>
                </pic:pic>
              </a:graphicData>
            </a:graphic>
          </wp:inline>
        </w:drawing>
      </w:r>
    </w:p>
    <w:p w14:paraId="31130649" w14:textId="77777777" w:rsidR="0066219F" w:rsidRDefault="0066219F" w:rsidP="00D27AF8"/>
    <w:p w14:paraId="1EA3E5EF" w14:textId="77777777" w:rsidR="0066219F" w:rsidRDefault="0066219F" w:rsidP="00D27AF8"/>
    <w:p w14:paraId="239B1D39" w14:textId="77777777" w:rsidR="0066219F" w:rsidRDefault="0066219F" w:rsidP="00D27AF8">
      <w:r>
        <w:t>In the publish tab, click new and if your connection string is correct. It should be able to publish your web application to your azure website.</w:t>
      </w:r>
      <w:r w:rsidR="00EE56BF">
        <w:t xml:space="preserve"> Make sure to upload your </w:t>
      </w:r>
      <w:proofErr w:type="spellStart"/>
      <w:proofErr w:type="gramStart"/>
      <w:r w:rsidR="00EE56BF">
        <w:t>appsettings.json</w:t>
      </w:r>
      <w:proofErr w:type="spellEnd"/>
      <w:proofErr w:type="gramEnd"/>
      <w:r w:rsidR="00EE56BF">
        <w:t xml:space="preserve"> with FTP or click on the copy to output directory to always copy before you deploy.</w:t>
      </w:r>
    </w:p>
    <w:p w14:paraId="23AF2488" w14:textId="6A31A05F" w:rsidR="00EE56BF" w:rsidRPr="00E237E8" w:rsidRDefault="00EE56BF" w:rsidP="00D27AF8">
      <w:pPr>
        <w:sectPr w:rsidR="00EE56BF" w:rsidRPr="00E237E8" w:rsidSect="00AC4859">
          <w:pgSz w:w="12240" w:h="15840" w:code="1"/>
          <w:pgMar w:top="2160" w:right="1080" w:bottom="720" w:left="1080" w:header="648" w:footer="432" w:gutter="0"/>
          <w:cols w:space="708"/>
          <w:docGrid w:linePitch="360"/>
        </w:sectPr>
      </w:pPr>
      <w:r>
        <w:rPr>
          <w:noProof/>
        </w:rPr>
        <w:drawing>
          <wp:inline distT="0" distB="0" distL="0" distR="0" wp14:anchorId="0CE24052" wp14:editId="5ECA3B2A">
            <wp:extent cx="3257550" cy="24860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a:stretch>
                      <a:fillRect/>
                    </a:stretch>
                  </pic:blipFill>
                  <pic:spPr>
                    <a:xfrm>
                      <a:off x="0" y="0"/>
                      <a:ext cx="3257550" cy="2486025"/>
                    </a:xfrm>
                    <a:prstGeom prst="rect">
                      <a:avLst/>
                    </a:prstGeom>
                  </pic:spPr>
                </pic:pic>
              </a:graphicData>
            </a:graphic>
          </wp:inline>
        </w:drawing>
      </w:r>
    </w:p>
    <w:p w14:paraId="11194848" w14:textId="0BEF7E9E" w:rsidR="00D27AF8" w:rsidRPr="00E237E8" w:rsidRDefault="00EE56BF" w:rsidP="00E53724">
      <w:pPr>
        <w:pStyle w:val="Heading1"/>
        <w:numPr>
          <w:ilvl w:val="0"/>
          <w:numId w:val="18"/>
        </w:numPr>
        <w:ind w:left="0" w:firstLine="0"/>
      </w:pPr>
      <w:bookmarkStart w:id="4" w:name="_Toc121953801"/>
      <w:r>
        <w:lastRenderedPageBreak/>
        <w:t>Know Bug</w:t>
      </w:r>
      <w:r w:rsidR="00F06D04">
        <w:t>,</w:t>
      </w:r>
      <w:r>
        <w:t xml:space="preserve"> Issues</w:t>
      </w:r>
      <w:bookmarkEnd w:id="4"/>
      <w:r w:rsidR="00F06D04">
        <w:t xml:space="preserve"> And tips</w:t>
      </w:r>
    </w:p>
    <w:p w14:paraId="550EAE88" w14:textId="77777777" w:rsidR="008F704C" w:rsidRDefault="008F704C" w:rsidP="00EE56BF">
      <w:pPr>
        <w:pStyle w:val="ListBullet"/>
        <w:numPr>
          <w:ilvl w:val="0"/>
          <w:numId w:val="0"/>
        </w:numPr>
        <w:ind w:left="340" w:hanging="340"/>
      </w:pPr>
    </w:p>
    <w:p w14:paraId="0FF72291" w14:textId="173B69A5" w:rsidR="00EE56BF" w:rsidRDefault="00EE56BF" w:rsidP="00EE56BF">
      <w:pPr>
        <w:pStyle w:val="ListBullet"/>
        <w:numPr>
          <w:ilvl w:val="0"/>
          <w:numId w:val="0"/>
        </w:numPr>
        <w:ind w:left="340" w:hanging="340"/>
      </w:pPr>
      <w:r>
        <w:t xml:space="preserve">I have encountered a bug in </w:t>
      </w:r>
      <w:proofErr w:type="spellStart"/>
      <w:r>
        <w:t>blazor</w:t>
      </w:r>
      <w:proofErr w:type="spellEnd"/>
      <w:r>
        <w:t xml:space="preserve"> that you can’t publish if you have space in your project name. To solve this problem, I place the project in my c drive and make sure the full path</w:t>
      </w:r>
      <w:r w:rsidR="00806A10">
        <w:t xml:space="preserve"> the </w:t>
      </w:r>
      <w:proofErr w:type="spellStart"/>
      <w:r w:rsidR="00806A10">
        <w:t>NTC_Lego.Server</w:t>
      </w:r>
      <w:proofErr w:type="spellEnd"/>
      <w:r>
        <w:t xml:space="preserve"> didn’t have space.</w:t>
      </w:r>
    </w:p>
    <w:p w14:paraId="6DD2D46D" w14:textId="77777777" w:rsidR="00F06D04" w:rsidRDefault="00F06D04" w:rsidP="00EE56BF">
      <w:pPr>
        <w:pStyle w:val="ListBullet"/>
        <w:numPr>
          <w:ilvl w:val="0"/>
          <w:numId w:val="0"/>
        </w:numPr>
        <w:ind w:left="340" w:hanging="340"/>
      </w:pPr>
    </w:p>
    <w:p w14:paraId="052417CF" w14:textId="6FB26725" w:rsidR="00F06D04" w:rsidRPr="00E237E8" w:rsidRDefault="00F06D04" w:rsidP="00EE56BF">
      <w:pPr>
        <w:pStyle w:val="ListBullet"/>
        <w:numPr>
          <w:ilvl w:val="0"/>
          <w:numId w:val="0"/>
        </w:numPr>
        <w:ind w:left="340" w:hanging="340"/>
        <w:sectPr w:rsidR="00F06D04" w:rsidRPr="00E237E8" w:rsidSect="00AC4859">
          <w:headerReference w:type="default" r:id="rId25"/>
          <w:pgSz w:w="15840" w:h="12240" w:orient="landscape" w:code="1"/>
          <w:pgMar w:top="2160" w:right="1080" w:bottom="720" w:left="1080" w:header="648" w:footer="432" w:gutter="0"/>
          <w:cols w:space="708"/>
          <w:docGrid w:linePitch="360"/>
        </w:sectPr>
      </w:pPr>
      <w:r>
        <w:t xml:space="preserve">Make you can run database update with the publish button. Just make sure the service dependencies </w:t>
      </w:r>
      <w:proofErr w:type="gramStart"/>
      <w:r>
        <w:t>is</w:t>
      </w:r>
      <w:proofErr w:type="gramEnd"/>
      <w:r>
        <w:t xml:space="preserve"> configured to the right database. </w:t>
      </w:r>
    </w:p>
    <w:p w14:paraId="47A5CD14" w14:textId="24453A4E" w:rsidR="00BD0C60" w:rsidRPr="00E237E8" w:rsidRDefault="00BD0C60" w:rsidP="0066219F">
      <w:pPr>
        <w:pStyle w:val="Heading2"/>
      </w:pPr>
    </w:p>
    <w:sectPr w:rsidR="00BD0C60" w:rsidRPr="00E237E8" w:rsidSect="00AC4859">
      <w:footerReference w:type="first" r:id="rId26"/>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A6645" w14:textId="77777777" w:rsidR="00027DB8" w:rsidRDefault="00027DB8" w:rsidP="005A20E2">
      <w:pPr>
        <w:spacing w:after="0"/>
      </w:pPr>
      <w:r>
        <w:separator/>
      </w:r>
    </w:p>
    <w:p w14:paraId="731238FC" w14:textId="77777777" w:rsidR="00027DB8" w:rsidRDefault="00027DB8"/>
    <w:p w14:paraId="1D21062C" w14:textId="77777777" w:rsidR="00027DB8" w:rsidRDefault="00027DB8" w:rsidP="009B4773"/>
    <w:p w14:paraId="16F68BBF" w14:textId="77777777" w:rsidR="00027DB8" w:rsidRDefault="00027DB8" w:rsidP="00513832"/>
  </w:endnote>
  <w:endnote w:type="continuationSeparator" w:id="0">
    <w:p w14:paraId="5D2CF5D8" w14:textId="77777777" w:rsidR="00027DB8" w:rsidRDefault="00027DB8" w:rsidP="005A20E2">
      <w:pPr>
        <w:spacing w:after="0"/>
      </w:pPr>
      <w:r>
        <w:continuationSeparator/>
      </w:r>
    </w:p>
    <w:p w14:paraId="20E03C62" w14:textId="77777777" w:rsidR="00027DB8" w:rsidRDefault="00027DB8"/>
    <w:p w14:paraId="55793811" w14:textId="77777777" w:rsidR="00027DB8" w:rsidRDefault="00027DB8" w:rsidP="009B4773"/>
    <w:p w14:paraId="2668D46C" w14:textId="77777777" w:rsidR="00027DB8" w:rsidRDefault="00027DB8"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0910257D"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455608D7"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6DC5E"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3459B12B" wp14:editId="6FEE96E2">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05BEBD3D"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59B12B"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" filled="f" stroked="f">
              <v:textbox inset="0,0,0,0">
                <w:txbxContent>
                  <w:p w14:paraId="05BEBD3D"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26827C4F"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6E7B6EA" w14:textId="77777777" w:rsidR="007D2C96" w:rsidRDefault="00000000" w:rsidP="00F8411A">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56B434AE"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A55D911" w14:textId="77777777" w:rsidR="007D2C9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2B6DD" w14:textId="77777777" w:rsidR="00027DB8" w:rsidRDefault="00027DB8" w:rsidP="005A20E2">
      <w:pPr>
        <w:spacing w:after="0"/>
      </w:pPr>
      <w:r>
        <w:separator/>
      </w:r>
    </w:p>
    <w:p w14:paraId="5E4E2B67" w14:textId="77777777" w:rsidR="00027DB8" w:rsidRDefault="00027DB8"/>
    <w:p w14:paraId="77E3F691" w14:textId="77777777" w:rsidR="00027DB8" w:rsidRDefault="00027DB8" w:rsidP="009B4773"/>
    <w:p w14:paraId="7F7704F2" w14:textId="77777777" w:rsidR="00027DB8" w:rsidRDefault="00027DB8" w:rsidP="00513832"/>
  </w:footnote>
  <w:footnote w:type="continuationSeparator" w:id="0">
    <w:p w14:paraId="376D0B90" w14:textId="77777777" w:rsidR="00027DB8" w:rsidRDefault="00027DB8" w:rsidP="005A20E2">
      <w:pPr>
        <w:spacing w:after="0"/>
      </w:pPr>
      <w:r>
        <w:continuationSeparator/>
      </w:r>
    </w:p>
    <w:p w14:paraId="6D6173D1" w14:textId="77777777" w:rsidR="00027DB8" w:rsidRDefault="00027DB8"/>
    <w:p w14:paraId="4EA51754" w14:textId="77777777" w:rsidR="00027DB8" w:rsidRDefault="00027DB8" w:rsidP="009B4773"/>
    <w:p w14:paraId="2E7CDBD7" w14:textId="77777777" w:rsidR="00027DB8" w:rsidRDefault="00027DB8"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BAE15"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6FC8FE8C" wp14:editId="0CDA39DF">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2394B"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93885" w14:textId="77777777" w:rsidR="007D2C96" w:rsidRDefault="007D2C96">
    <w:r>
      <w:rPr>
        <w:noProof/>
      </w:rPr>
      <w:drawing>
        <wp:anchor distT="0" distB="0" distL="114300" distR="114300" simplePos="0" relativeHeight="251696128" behindDoc="1" locked="0" layoutInCell="1" allowOverlap="1" wp14:anchorId="2AEAE0FA" wp14:editId="0FC59CCE">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6C96" w14:textId="2D94DB24" w:rsidR="007D2C96" w:rsidRDefault="007D2C96" w:rsidP="0003123C">
    <w:pPr>
      <w:pStyle w:val="Header"/>
      <w:spacing w:before="0"/>
    </w:pPr>
    <w:r>
      <w:rPr>
        <w:rStyle w:val="SubtleEmphasis"/>
      </w:rPr>
      <w:t xml:space="preserve"> </w:t>
    </w:r>
    <w:r w:rsidR="007F632D">
      <w:rPr>
        <w:rFonts w:asciiTheme="majorHAnsi" w:hAnsiTheme="majorHAnsi"/>
        <w:b/>
        <w:color w:val="107082" w:themeColor="accent2"/>
        <w:sz w:val="28"/>
      </w:rPr>
      <w:t>NTC LEGO</w:t>
    </w:r>
    <w:r>
      <w:rPr>
        <w:rStyle w:val="SubtleEmphasis"/>
      </w:rPr>
      <w:br/>
    </w:r>
    <w:r w:rsidR="007F632D">
      <w:rPr>
        <w:rStyle w:val="Emphasis"/>
      </w:rPr>
      <w:t>Deployment</w:t>
    </w:r>
    <w:r w:rsidR="0089181A">
      <w:rPr>
        <w:rStyle w:val="Emphasis"/>
      </w:rPr>
      <w:t xml:space="preserve"> Plan</w:t>
    </w:r>
    <w:r>
      <w:rPr>
        <w:noProof/>
      </w:rPr>
      <mc:AlternateContent>
        <mc:Choice Requires="wps">
          <w:drawing>
            <wp:anchor distT="45720" distB="45720" distL="114300" distR="114300" simplePos="0" relativeHeight="251692032" behindDoc="1" locked="0" layoutInCell="1" allowOverlap="1" wp14:anchorId="2B1D5757" wp14:editId="1FAC698B">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AAC2C9B"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B1D5757"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6AAC2C9B" w14:textId="77777777" w:rsidR="007D2C96" w:rsidRDefault="007D2C96"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2B46A"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2F1F5B42" wp14:editId="60FCAFE4">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047B1F39"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F1F5B42"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AiKQ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" fillcolor="#f0cda1 [3204]" stroked="f">
              <v:fill opacity="32896f"/>
              <v:textbox inset="20mm,8mm">
                <w:txbxContent>
                  <w:p w14:paraId="047B1F39" w14:textId="77777777" w:rsidR="007D2C96" w:rsidRDefault="007D2C96"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E7180" w14:textId="751AE416" w:rsidR="007D2C96" w:rsidRDefault="0066219F" w:rsidP="0003123C">
    <w:pPr>
      <w:pStyle w:val="Header"/>
      <w:spacing w:before="0"/>
    </w:pPr>
    <w:r>
      <w:rPr>
        <w:noProof/>
      </w:rPr>
      <mc:AlternateContent>
        <mc:Choice Requires="wps">
          <w:drawing>
            <wp:anchor distT="45720" distB="45720" distL="114300" distR="114300" simplePos="0" relativeHeight="251702272" behindDoc="1" locked="0" layoutInCell="1" allowOverlap="1" wp14:anchorId="08F552C8" wp14:editId="46758771">
              <wp:simplePos x="0" y="0"/>
              <wp:positionH relativeFrom="page">
                <wp:posOffset>0</wp:posOffset>
              </wp:positionH>
              <wp:positionV relativeFrom="page">
                <wp:posOffset>0</wp:posOffset>
              </wp:positionV>
              <wp:extent cx="10058400" cy="1143000"/>
              <wp:effectExtent l="0" t="0" r="0" b="0"/>
              <wp:wrapNone/>
              <wp:docPr id="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64B2C1">
                          <a:lumMod val="75000"/>
                          <a:alpha val="14902"/>
                        </a:srgbClr>
                      </a:solidFill>
                      <a:ln w="9525">
                        <a:noFill/>
                        <a:miter lim="800000"/>
                        <a:headEnd/>
                        <a:tailEnd/>
                      </a:ln>
                    </wps:spPr>
                    <wps:txbx>
                      <w:txbxContent>
                        <w:p w14:paraId="0725D598" w14:textId="77777777" w:rsidR="0066219F" w:rsidRDefault="0066219F" w:rsidP="0066219F"/>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8F552C8" id="_x0000_t202" coordsize="21600,21600" o:spt="202" path="m,l,21600r21600,l21600,xe">
              <v:stroke joinstyle="miter"/>
              <v:path gradientshapeok="t" o:connecttype="rect"/>
            </v:shapetype>
            <v:shape id="_x0000_s1029" type="#_x0000_t202" alt="&quot;&quot;" style="position:absolute;margin-left:0;margin-top:0;width:11in;height:90pt;z-index:-2516142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" fillcolor="#3f8e9d" stroked="f">
              <v:fill opacity="9766f"/>
              <v:textbox inset="20mm,8mm">
                <w:txbxContent>
                  <w:p w14:paraId="0725D598" w14:textId="77777777" w:rsidR="0066219F" w:rsidRDefault="0066219F" w:rsidP="0066219F"/>
                </w:txbxContent>
              </v:textbox>
              <w10:wrap anchorx="page" anchory="page"/>
            </v:shape>
          </w:pict>
        </mc:Fallback>
      </mc:AlternateContent>
    </w:r>
    <w:r w:rsidR="00D24B3C">
      <w:rPr>
        <w:rStyle w:val="SubtleEmphasis"/>
      </w:rPr>
      <w:t xml:space="preserve"> </w:t>
    </w:r>
    <w:r>
      <w:rPr>
        <w:rFonts w:asciiTheme="majorHAnsi" w:hAnsiTheme="majorHAnsi"/>
        <w:b/>
        <w:color w:val="107082" w:themeColor="accent2"/>
        <w:sz w:val="28"/>
      </w:rPr>
      <w:t>NTC LEGO</w:t>
    </w:r>
    <w:r w:rsidR="00D24B3C">
      <w:rPr>
        <w:rStyle w:val="SubtleEmphasis"/>
      </w:rPr>
      <w:br/>
    </w:r>
    <w:r>
      <w:rPr>
        <w:rStyle w:val="Emphasis"/>
      </w:rPr>
      <w:t>Deployment</w:t>
    </w:r>
    <w:r w:rsidR="0089181A">
      <w:rPr>
        <w:rStyle w:val="Emphasis"/>
      </w:rPr>
      <w:t xml:space="preserve"> Plan</w:t>
    </w:r>
    <w:r w:rsidR="007D2C96">
      <w:rPr>
        <w:noProof/>
      </w:rPr>
      <mc:AlternateContent>
        <mc:Choice Requires="wps">
          <w:drawing>
            <wp:anchor distT="45720" distB="45720" distL="114300" distR="114300" simplePos="0" relativeHeight="251689984" behindDoc="1" locked="0" layoutInCell="1" allowOverlap="1" wp14:anchorId="58F4B184" wp14:editId="3E4B002D">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23A7CF97" w14:textId="77777777" w:rsidR="007D2C96" w:rsidRDefault="007D2C96"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 w14:anchorId="58F4B184" id="_x0000_s1030" type="#_x0000_t202" alt="&quot;&quot;"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" fillcolor="#3e8d9c [2414]" stroked="f">
              <v:fill opacity="9766f"/>
              <v:textbox inset="20mm,8mm">
                <w:txbxContent>
                  <w:p w14:paraId="23A7CF97" w14:textId="77777777" w:rsidR="007D2C96" w:rsidRDefault="007D2C96" w:rsidP="0003123C"/>
                </w:txbxContent>
              </v:textbox>
              <w10:wrap anchorx="page" anchory="page"/>
            </v:shape>
          </w:pict>
        </mc:Fallback>
      </mc:AlternateContent>
    </w:r>
  </w:p>
  <w:p w14:paraId="1A651AF6" w14:textId="77777777" w:rsidR="007D2C96" w:rsidRDefault="007D2C96" w:rsidP="005A20E2">
    <w:pPr>
      <w:pStyle w:val="Header"/>
      <w:tabs>
        <w:tab w:val="clear" w:pos="9689"/>
        <w:tab w:val="right" w:pos="11057"/>
      </w:tabs>
      <w:ind w:left="-1134" w:right="-108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D8EFC" w14:textId="70459E6B" w:rsidR="00096BE1" w:rsidRDefault="00D24B3C" w:rsidP="0003123C">
    <w:pPr>
      <w:pStyle w:val="Header"/>
      <w:spacing w:before="0"/>
    </w:pPr>
    <w:r>
      <w:rPr>
        <w:rStyle w:val="SubtleEmphasis"/>
      </w:rPr>
      <w:t xml:space="preserve"> </w:t>
    </w:r>
    <w:r w:rsidR="0066219F">
      <w:rPr>
        <w:rFonts w:asciiTheme="majorHAnsi" w:hAnsiTheme="majorHAnsi"/>
        <w:b/>
        <w:color w:val="107082" w:themeColor="accent2"/>
        <w:sz w:val="28"/>
      </w:rPr>
      <w:t>NTC Lego</w:t>
    </w:r>
    <w:r>
      <w:rPr>
        <w:rStyle w:val="SubtleEmphasis"/>
      </w:rPr>
      <w:br/>
    </w:r>
    <w:r w:rsidR="0066219F">
      <w:rPr>
        <w:rStyle w:val="Emphasis"/>
      </w:rPr>
      <w:t>Deployment</w:t>
    </w:r>
    <w:r w:rsidR="0089181A">
      <w:rPr>
        <w:rStyle w:val="Emphasis"/>
      </w:rPr>
      <w:t xml:space="preserve"> Plan</w:t>
    </w:r>
    <w:r w:rsidR="00096BE1">
      <w:rPr>
        <w:noProof/>
      </w:rPr>
      <mc:AlternateContent>
        <mc:Choice Requires="wps">
          <w:drawing>
            <wp:anchor distT="45720" distB="45720" distL="114300" distR="114300" simplePos="0" relativeHeight="251698176" behindDoc="1" locked="0" layoutInCell="1" allowOverlap="1" wp14:anchorId="5E52956A" wp14:editId="213ADFE6">
              <wp:simplePos x="0" y="0"/>
              <wp:positionH relativeFrom="page">
                <wp:align>center</wp:align>
              </wp:positionH>
              <wp:positionV relativeFrom="page">
                <wp:align>top</wp:align>
              </wp:positionV>
              <wp:extent cx="10058400" cy="1143000"/>
              <wp:effectExtent l="0" t="0" r="0" b="0"/>
              <wp:wrapNone/>
              <wp:docPr id="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D6197E8" w14:textId="77777777" w:rsidR="00096BE1" w:rsidRDefault="00096BE1"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5E52956A" id="_x0000_t202" coordsize="21600,21600" o:spt="202" path="m,l,21600r21600,l21600,xe">
              <v:stroke joinstyle="miter"/>
              <v:path gradientshapeok="t" o:connecttype="rect"/>
            </v:shapetype>
            <v:shape id="_x0000_s1031" type="#_x0000_t202" alt="&quot;&quot;"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" fillcolor="#3e8d9c [2414]" stroked="f">
              <v:fill opacity="9766f"/>
              <v:textbox inset="20mm,8mm">
                <w:txbxContent>
                  <w:p w14:paraId="0D6197E8" w14:textId="77777777" w:rsidR="00096BE1" w:rsidRDefault="00096BE1" w:rsidP="0003123C"/>
                </w:txbxContent>
              </v:textbox>
              <w10:wrap anchorx="page" anchory="page"/>
            </v:shape>
          </w:pict>
        </mc:Fallback>
      </mc:AlternateContent>
    </w:r>
  </w:p>
  <w:p w14:paraId="74E31D81" w14:textId="77777777" w:rsidR="00096BE1" w:rsidRDefault="00096BE1"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9877994">
    <w:abstractNumId w:val="27"/>
  </w:num>
  <w:num w:numId="2" w16cid:durableId="864904799">
    <w:abstractNumId w:val="35"/>
  </w:num>
  <w:num w:numId="3" w16cid:durableId="1944455800">
    <w:abstractNumId w:val="17"/>
  </w:num>
  <w:num w:numId="4" w16cid:durableId="2114468832">
    <w:abstractNumId w:val="25"/>
  </w:num>
  <w:num w:numId="5" w16cid:durableId="1164247318">
    <w:abstractNumId w:val="14"/>
  </w:num>
  <w:num w:numId="6" w16cid:durableId="667253516">
    <w:abstractNumId w:val="8"/>
  </w:num>
  <w:num w:numId="7" w16cid:durableId="1481775566">
    <w:abstractNumId w:val="34"/>
  </w:num>
  <w:num w:numId="8" w16cid:durableId="1673023755">
    <w:abstractNumId w:val="13"/>
  </w:num>
  <w:num w:numId="9" w16cid:durableId="151918213">
    <w:abstractNumId w:val="36"/>
  </w:num>
  <w:num w:numId="10" w16cid:durableId="671178530">
    <w:abstractNumId w:val="31"/>
  </w:num>
  <w:num w:numId="11" w16cid:durableId="1321080530">
    <w:abstractNumId w:val="4"/>
  </w:num>
  <w:num w:numId="12" w16cid:durableId="2014722047">
    <w:abstractNumId w:val="11"/>
  </w:num>
  <w:num w:numId="13" w16cid:durableId="360084394">
    <w:abstractNumId w:val="16"/>
  </w:num>
  <w:num w:numId="14" w16cid:durableId="58018460">
    <w:abstractNumId w:val="24"/>
  </w:num>
  <w:num w:numId="15" w16cid:durableId="337122362">
    <w:abstractNumId w:val="20"/>
  </w:num>
  <w:num w:numId="16" w16cid:durableId="1543051572">
    <w:abstractNumId w:val="7"/>
  </w:num>
  <w:num w:numId="17" w16cid:durableId="305204723">
    <w:abstractNumId w:val="26"/>
  </w:num>
  <w:num w:numId="18" w16cid:durableId="1253205271">
    <w:abstractNumId w:val="37"/>
  </w:num>
  <w:num w:numId="19" w16cid:durableId="838546927">
    <w:abstractNumId w:val="10"/>
  </w:num>
  <w:num w:numId="20" w16cid:durableId="174421259">
    <w:abstractNumId w:val="29"/>
  </w:num>
  <w:num w:numId="21" w16cid:durableId="2028024087">
    <w:abstractNumId w:val="12"/>
  </w:num>
  <w:num w:numId="22" w16cid:durableId="210311982">
    <w:abstractNumId w:val="21"/>
  </w:num>
  <w:num w:numId="23" w16cid:durableId="1668971065">
    <w:abstractNumId w:val="23"/>
  </w:num>
  <w:num w:numId="24" w16cid:durableId="731927138">
    <w:abstractNumId w:val="19"/>
  </w:num>
  <w:num w:numId="25" w16cid:durableId="1355352069">
    <w:abstractNumId w:val="22"/>
  </w:num>
  <w:num w:numId="26" w16cid:durableId="942880264">
    <w:abstractNumId w:val="9"/>
  </w:num>
  <w:num w:numId="27" w16cid:durableId="1377044919">
    <w:abstractNumId w:val="32"/>
  </w:num>
  <w:num w:numId="28" w16cid:durableId="1055200570">
    <w:abstractNumId w:val="15"/>
  </w:num>
  <w:num w:numId="29" w16cid:durableId="1221138938">
    <w:abstractNumId w:val="6"/>
  </w:num>
  <w:num w:numId="30" w16cid:durableId="298536599">
    <w:abstractNumId w:val="18"/>
  </w:num>
  <w:num w:numId="31" w16cid:durableId="1905605389">
    <w:abstractNumId w:val="5"/>
  </w:num>
  <w:num w:numId="32" w16cid:durableId="26804450">
    <w:abstractNumId w:val="28"/>
  </w:num>
  <w:num w:numId="33" w16cid:durableId="1517965583">
    <w:abstractNumId w:val="30"/>
  </w:num>
  <w:num w:numId="34" w16cid:durableId="1169171242">
    <w:abstractNumId w:val="3"/>
  </w:num>
  <w:num w:numId="35" w16cid:durableId="935018246">
    <w:abstractNumId w:val="1"/>
  </w:num>
  <w:num w:numId="36" w16cid:durableId="1704593490">
    <w:abstractNumId w:val="2"/>
  </w:num>
  <w:num w:numId="37" w16cid:durableId="1781489114">
    <w:abstractNumId w:val="0"/>
  </w:num>
  <w:num w:numId="38" w16cid:durableId="403457497">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32D"/>
    <w:rsid w:val="0000092E"/>
    <w:rsid w:val="00003408"/>
    <w:rsid w:val="00012A83"/>
    <w:rsid w:val="00017C3C"/>
    <w:rsid w:val="00021F2E"/>
    <w:rsid w:val="00026EAE"/>
    <w:rsid w:val="00027DB8"/>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A5429"/>
    <w:rsid w:val="001D1C22"/>
    <w:rsid w:val="001D59C9"/>
    <w:rsid w:val="001E11F1"/>
    <w:rsid w:val="001E1E58"/>
    <w:rsid w:val="00206719"/>
    <w:rsid w:val="00234FE7"/>
    <w:rsid w:val="00240312"/>
    <w:rsid w:val="00247B17"/>
    <w:rsid w:val="00252E4A"/>
    <w:rsid w:val="002642A8"/>
    <w:rsid w:val="002A137B"/>
    <w:rsid w:val="0031130D"/>
    <w:rsid w:val="00314A6F"/>
    <w:rsid w:val="00334394"/>
    <w:rsid w:val="00347AF5"/>
    <w:rsid w:val="00360F98"/>
    <w:rsid w:val="00362478"/>
    <w:rsid w:val="00374421"/>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93EC0"/>
    <w:rsid w:val="00495909"/>
    <w:rsid w:val="004B5251"/>
    <w:rsid w:val="004B5779"/>
    <w:rsid w:val="004C7B3E"/>
    <w:rsid w:val="004E67B3"/>
    <w:rsid w:val="004F5010"/>
    <w:rsid w:val="00513832"/>
    <w:rsid w:val="00526C37"/>
    <w:rsid w:val="00533047"/>
    <w:rsid w:val="00577B45"/>
    <w:rsid w:val="005919AF"/>
    <w:rsid w:val="005A20E2"/>
    <w:rsid w:val="005B3466"/>
    <w:rsid w:val="005B6A1A"/>
    <w:rsid w:val="005D2146"/>
    <w:rsid w:val="005F6388"/>
    <w:rsid w:val="00626FD8"/>
    <w:rsid w:val="006329E1"/>
    <w:rsid w:val="00633E73"/>
    <w:rsid w:val="0065229E"/>
    <w:rsid w:val="00655308"/>
    <w:rsid w:val="0066219F"/>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F632D"/>
    <w:rsid w:val="007F793B"/>
    <w:rsid w:val="00806A10"/>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500FA"/>
    <w:rsid w:val="00952A7A"/>
    <w:rsid w:val="00974BF8"/>
    <w:rsid w:val="00974DD3"/>
    <w:rsid w:val="009778A3"/>
    <w:rsid w:val="009A3B33"/>
    <w:rsid w:val="009A45A0"/>
    <w:rsid w:val="009B35B5"/>
    <w:rsid w:val="009B4773"/>
    <w:rsid w:val="009D2556"/>
    <w:rsid w:val="009F5B70"/>
    <w:rsid w:val="00A162A9"/>
    <w:rsid w:val="00A41799"/>
    <w:rsid w:val="00A630FD"/>
    <w:rsid w:val="00A74908"/>
    <w:rsid w:val="00A91213"/>
    <w:rsid w:val="00A960DC"/>
    <w:rsid w:val="00AA29B1"/>
    <w:rsid w:val="00AA66D7"/>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B02E6"/>
    <w:rsid w:val="00BD0C60"/>
    <w:rsid w:val="00C17BCF"/>
    <w:rsid w:val="00C3246A"/>
    <w:rsid w:val="00C46402"/>
    <w:rsid w:val="00C65564"/>
    <w:rsid w:val="00CA61D8"/>
    <w:rsid w:val="00CC2DA1"/>
    <w:rsid w:val="00CD1D98"/>
    <w:rsid w:val="00CF0586"/>
    <w:rsid w:val="00CF1267"/>
    <w:rsid w:val="00D13200"/>
    <w:rsid w:val="00D24B3C"/>
    <w:rsid w:val="00D26769"/>
    <w:rsid w:val="00D27AF8"/>
    <w:rsid w:val="00D6543F"/>
    <w:rsid w:val="00D74E0C"/>
    <w:rsid w:val="00D83966"/>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EE56BF"/>
    <w:rsid w:val="00F06D04"/>
    <w:rsid w:val="00F24CB9"/>
    <w:rsid w:val="00F33F5E"/>
    <w:rsid w:val="00F379BC"/>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5C20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customStyle="1" w:styleId="198D18A58A8C4746886AB494C4883F13">
    <w:name w:val="198D18A58A8C4746886AB494C4883F13"/>
    <w:rsid w:val="0066219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ng%20Xiong\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31F51455A24311BCB3FC75C9350BBE"/>
        <w:category>
          <w:name w:val="General"/>
          <w:gallery w:val="placeholder"/>
        </w:category>
        <w:types>
          <w:type w:val="bbPlcHdr"/>
        </w:types>
        <w:behaviors>
          <w:behavior w:val="content"/>
        </w:behaviors>
        <w:guid w:val="{E2FD8B40-EFBC-47A0-B2E1-57E6F5DF8D8D}"/>
      </w:docPartPr>
      <w:docPartBody>
        <w:p w:rsidR="00000000" w:rsidRDefault="00000000">
          <w:pPr>
            <w:pStyle w:val="6F31F51455A24311BCB3FC75C9350BBE"/>
          </w:pPr>
          <w:r w:rsidRPr="00E237E8">
            <w:t>PROFESSIONAL</w:t>
          </w:r>
        </w:p>
      </w:docPartBody>
    </w:docPart>
    <w:docPart>
      <w:docPartPr>
        <w:name w:val="5CD0F853921B4E1799F1BC73B9449C8B"/>
        <w:category>
          <w:name w:val="General"/>
          <w:gallery w:val="placeholder"/>
        </w:category>
        <w:types>
          <w:type w:val="bbPlcHdr"/>
        </w:types>
        <w:behaviors>
          <w:behavior w:val="content"/>
        </w:behaviors>
        <w:guid w:val="{BF464DA6-4025-4A26-9938-4A99FCC02F17}"/>
      </w:docPartPr>
      <w:docPartBody>
        <w:p w:rsidR="00621676" w:rsidRPr="00E237E8" w:rsidRDefault="00000000" w:rsidP="00003408">
          <w:r w:rsidRPr="00E237E8">
            <w:t xml:space="preserve">This section will first frame the business opportunity and should answer the </w:t>
          </w:r>
          <w:r w:rsidRPr="00E237E8">
            <w:t>question: what problem(s) is the company trying to solve? Use a case example to describe the customers’ pain point and how it is solved today. If the business’ service addresses something the market has yet to identify as a problem (for instance, a new mob</w:t>
          </w:r>
          <w:r w:rsidRPr="00E237E8">
            <w:t>ile app or a new clothing line), then also describe how the business’ solution reduces stress, saves money, or brings joy to the customer.</w:t>
          </w:r>
        </w:p>
        <w:p w:rsidR="00621676" w:rsidRPr="00E237E8" w:rsidRDefault="00000000" w:rsidP="00003408">
          <w:r w:rsidRPr="00E237E8">
            <w:t xml:space="preserve">After framing the opportunity, describe the service in detail and how it is the solution the business offers, how it </w:t>
          </w:r>
          <w:r w:rsidRPr="00E237E8">
            <w:t xml:space="preserve">solves that problem, and what benefits customers will receive.  </w:t>
          </w:r>
        </w:p>
        <w:p w:rsidR="00621676" w:rsidRPr="00E237E8" w:rsidRDefault="00000000" w:rsidP="00003408">
          <w:r w:rsidRPr="00E237E8">
            <w:t>This section also describes in more detail how the services will be rendered and the pricing structure (e.g., fixed rate versus an hourly fee). Describe how the company plans to differentiate</w:t>
          </w:r>
          <w:r w:rsidRPr="00E237E8">
            <w:t xml:space="preserve"> from its competitors. What is the target market and how can the customer capitalize on your unique offering?</w:t>
          </w:r>
        </w:p>
        <w:p w:rsidR="00000000" w:rsidRDefault="00000000">
          <w:pPr>
            <w:pStyle w:val="5CD0F853921B4E1799F1BC73B9449C8B"/>
          </w:pPr>
          <w:r w:rsidRPr="00E237E8">
            <w:t>Depending on the type of business, the following sections may or may not be necessary. Only include relevant sections and remove everything else.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9075449">
    <w:abstractNumId w:val="3"/>
  </w:num>
  <w:num w:numId="2" w16cid:durableId="1725523136">
    <w:abstractNumId w:val="6"/>
  </w:num>
  <w:num w:numId="3" w16cid:durableId="43872454">
    <w:abstractNumId w:val="4"/>
  </w:num>
  <w:num w:numId="4" w16cid:durableId="273368921">
    <w:abstractNumId w:val="5"/>
  </w:num>
  <w:num w:numId="5" w16cid:durableId="352925972">
    <w:abstractNumId w:val="2"/>
  </w:num>
  <w:num w:numId="6" w16cid:durableId="2140493176">
    <w:abstractNumId w:val="1"/>
  </w:num>
  <w:num w:numId="7" w16cid:durableId="92923542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767"/>
    <w:rsid w:val="00147767"/>
    <w:rsid w:val="00F35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31F51455A24311BCB3FC75C9350BBE">
    <w:name w:val="6F31F51455A24311BCB3FC75C9350BBE"/>
  </w:style>
  <w:style w:type="paragraph" w:customStyle="1" w:styleId="F6AB69251F0541CC9993457439AFB291">
    <w:name w:val="F6AB69251F0541CC9993457439AFB291"/>
  </w:style>
  <w:style w:type="paragraph" w:customStyle="1" w:styleId="EDE9E41EF3874E598233A9C6B5AAC4E0">
    <w:name w:val="EDE9E41EF3874E598233A9C6B5AAC4E0"/>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customStyle="1" w:styleId="3F39A7E35A4A44A18B08B726D6FF07D4">
    <w:name w:val="3F39A7E35A4A44A18B08B726D6FF07D4"/>
  </w:style>
  <w:style w:type="paragraph" w:customStyle="1" w:styleId="1FDE26EDFC1C42A3A622E1B88396253A">
    <w:name w:val="1FDE26EDFC1C42A3A622E1B88396253A"/>
  </w:style>
  <w:style w:type="paragraph" w:customStyle="1" w:styleId="E2249AA55B60429FB38E7A39E07BE29A">
    <w:name w:val="E2249AA55B60429FB38E7A39E07BE29A"/>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customStyle="1" w:styleId="3C450B658F9541D7AB857D825309FD13">
    <w:name w:val="3C450B658F9541D7AB857D825309FD13"/>
  </w:style>
  <w:style w:type="paragraph" w:customStyle="1" w:styleId="CC710430C7FA4A2CB80FEFAAA6A68E7E">
    <w:name w:val="CC710430C7FA4A2CB80FEFAAA6A68E7E"/>
  </w:style>
  <w:style w:type="paragraph" w:customStyle="1" w:styleId="23FF9C84A7AE4E5FA5C6B8D4A7E328A1">
    <w:name w:val="23FF9C84A7AE4E5FA5C6B8D4A7E328A1"/>
  </w:style>
  <w:style w:type="character" w:customStyle="1" w:styleId="Bold">
    <w:name w:val="Bold"/>
    <w:uiPriority w:val="1"/>
    <w:qFormat/>
    <w:rsid w:val="00147767"/>
    <w:rPr>
      <w:b/>
      <w:bCs/>
    </w:rPr>
  </w:style>
  <w:style w:type="paragraph" w:customStyle="1" w:styleId="67C7C68AC60E406AB8E34212181A4F8F">
    <w:name w:val="67C7C68AC60E406AB8E34212181A4F8F"/>
  </w:style>
  <w:style w:type="paragraph" w:customStyle="1" w:styleId="FCB2C2787CD4409C9FA66AD1598B7E9B">
    <w:name w:val="FCB2C2787CD4409C9FA66AD1598B7E9B"/>
  </w:style>
  <w:style w:type="paragraph" w:customStyle="1" w:styleId="7A1FCBF6C9714CF4B00AD59107B1AF36">
    <w:name w:val="7A1FCBF6C9714CF4B00AD59107B1AF36"/>
  </w:style>
  <w:style w:type="paragraph" w:customStyle="1" w:styleId="90ED6A2AAE63480AB387F8A46DA00937">
    <w:name w:val="90ED6A2AAE63480AB387F8A46DA00937"/>
  </w:style>
  <w:style w:type="paragraph" w:customStyle="1" w:styleId="F0EDF28D8F654842A342FD638E3E033D">
    <w:name w:val="F0EDF28D8F654842A342FD638E3E033D"/>
  </w:style>
  <w:style w:type="paragraph" w:customStyle="1" w:styleId="74417C33D50746B6BDECD43A449DA5AC">
    <w:name w:val="74417C33D50746B6BDECD43A449DA5AC"/>
  </w:style>
  <w:style w:type="paragraph" w:customStyle="1" w:styleId="AC2746D5570041098B350D1A10C47890">
    <w:name w:val="AC2746D5570041098B350D1A10C47890"/>
  </w:style>
  <w:style w:type="paragraph" w:customStyle="1" w:styleId="5AAF663921EE41489B14013AB68ADD10">
    <w:name w:val="5AAF663921EE41489B14013AB68ADD10"/>
  </w:style>
  <w:style w:type="paragraph" w:customStyle="1" w:styleId="EC5F96E7C7D2486AA41ADBADA01FFF0C">
    <w:name w:val="EC5F96E7C7D2486AA41ADBADA01FFF0C"/>
  </w:style>
  <w:style w:type="paragraph" w:customStyle="1" w:styleId="622D7F313C6C41D79219A3C19415E5A1">
    <w:name w:val="622D7F313C6C41D79219A3C19415E5A1"/>
  </w:style>
  <w:style w:type="paragraph" w:customStyle="1" w:styleId="FE10A7F9DEC941E98B64182CDABAC306">
    <w:name w:val="FE10A7F9DEC941E98B64182CDABAC306"/>
  </w:style>
  <w:style w:type="paragraph" w:customStyle="1" w:styleId="CE3BE71B13EC4F09BE17DB3E0796D705">
    <w:name w:val="CE3BE71B13EC4F09BE17DB3E0796D705"/>
  </w:style>
  <w:style w:type="paragraph" w:customStyle="1" w:styleId="E137FB42DDBF49678FE38386FA0B52F0">
    <w:name w:val="E137FB42DDBF49678FE38386FA0B52F0"/>
  </w:style>
  <w:style w:type="paragraph" w:customStyle="1" w:styleId="C076EA40B11841F59F4F5BCE0EB029A6">
    <w:name w:val="C076EA40B11841F59F4F5BCE0EB029A6"/>
  </w:style>
  <w:style w:type="paragraph" w:customStyle="1" w:styleId="E31CAE8CCF26466CB08AA9D2662F3B32">
    <w:name w:val="E31CAE8CCF26466CB08AA9D2662F3B32"/>
  </w:style>
  <w:style w:type="paragraph" w:customStyle="1" w:styleId="DF1065604CEB47E182B490F8933342D3">
    <w:name w:val="DF1065604CEB47E182B490F8933342D3"/>
  </w:style>
  <w:style w:type="paragraph" w:customStyle="1" w:styleId="198D18A58A8C4746886AB494C4883F13">
    <w:name w:val="198D18A58A8C4746886AB494C4883F13"/>
  </w:style>
  <w:style w:type="paragraph" w:customStyle="1" w:styleId="E4B67BC7FE5E4EA5ACE03C6E9C8218EA">
    <w:name w:val="E4B67BC7FE5E4EA5ACE03C6E9C8218EA"/>
  </w:style>
  <w:style w:type="paragraph" w:customStyle="1" w:styleId="3DE05E5DD1734253A2D23DC3BCC6C02A">
    <w:name w:val="3DE05E5DD1734253A2D23DC3BCC6C02A"/>
  </w:style>
  <w:style w:type="paragraph" w:customStyle="1" w:styleId="07072A9D32F54D9EAECB4E5E5B8473A5">
    <w:name w:val="07072A9D32F54D9EAECB4E5E5B8473A5"/>
  </w:style>
  <w:style w:type="paragraph" w:customStyle="1" w:styleId="A6C7EE266B3544E1802D3DABDA814DD4">
    <w:name w:val="A6C7EE266B3544E1802D3DABDA814DD4"/>
  </w:style>
  <w:style w:type="paragraph" w:customStyle="1" w:styleId="8ED7B6E6E67A4411B4650A3B2272759D">
    <w:name w:val="8ED7B6E6E67A4411B4650A3B2272759D"/>
  </w:style>
  <w:style w:type="paragraph" w:customStyle="1" w:styleId="7C6C32DED43549D0B378389334F2F5E3">
    <w:name w:val="7C6C32DED43549D0B378389334F2F5E3"/>
  </w:style>
  <w:style w:type="paragraph" w:customStyle="1" w:styleId="F71184379A0D47D3801EB1F4EB2ADBEC">
    <w:name w:val="F71184379A0D47D3801EB1F4EB2ADBEC"/>
  </w:style>
  <w:style w:type="paragraph" w:customStyle="1" w:styleId="F1FC6BC00DDB43D5A902F6FB1F75B5A8">
    <w:name w:val="F1FC6BC00DDB43D5A902F6FB1F75B5A8"/>
  </w:style>
  <w:style w:type="paragraph" w:customStyle="1" w:styleId="E01E52DEE96E427EAD799EA80D3F4F14">
    <w:name w:val="E01E52DEE96E427EAD799EA80D3F4F14"/>
  </w:style>
  <w:style w:type="paragraph" w:customStyle="1" w:styleId="030BBF7833FD4E18B0850767F97F1FF1">
    <w:name w:val="030BBF7833FD4E18B0850767F97F1FF1"/>
  </w:style>
  <w:style w:type="paragraph" w:customStyle="1" w:styleId="DBC95213CE284965B0870269A2E881DC">
    <w:name w:val="DBC95213CE284965B0870269A2E881DC"/>
  </w:style>
  <w:style w:type="paragraph" w:customStyle="1" w:styleId="69EFB3383D854A82A3CA82C92B17C27C">
    <w:name w:val="69EFB3383D854A82A3CA82C92B17C27C"/>
  </w:style>
  <w:style w:type="paragraph" w:customStyle="1" w:styleId="2E1EC5F7BD6241B59545D0CA6347AA25">
    <w:name w:val="2E1EC5F7BD6241B59545D0CA6347AA25"/>
  </w:style>
  <w:style w:type="paragraph" w:customStyle="1" w:styleId="7F22192C715746159ABF647ED13877E4">
    <w:name w:val="7F22192C715746159ABF647ED13877E4"/>
  </w:style>
  <w:style w:type="paragraph" w:customStyle="1" w:styleId="F5DB0FF7943E4C5980275A925145E325">
    <w:name w:val="F5DB0FF7943E4C5980275A925145E325"/>
  </w:style>
  <w:style w:type="paragraph" w:customStyle="1" w:styleId="5CD0F853921B4E1799F1BC73B9449C8B">
    <w:name w:val="5CD0F853921B4E1799F1BC73B9449C8B"/>
  </w:style>
  <w:style w:type="paragraph" w:customStyle="1" w:styleId="E61B2F1122544509BF58E7B90D29E4AF">
    <w:name w:val="E61B2F1122544509BF58E7B90D29E4AF"/>
  </w:style>
  <w:style w:type="paragraph" w:customStyle="1" w:styleId="06BA3D2E937947D39E6822307FA3D4FA">
    <w:name w:val="06BA3D2E937947D39E6822307FA3D4FA"/>
  </w:style>
  <w:style w:type="paragraph" w:customStyle="1" w:styleId="8107E1C4849546C7BE07AA873C11BB57">
    <w:name w:val="8107E1C4849546C7BE07AA873C11BB57"/>
  </w:style>
  <w:style w:type="paragraph" w:customStyle="1" w:styleId="7F509C15DB444100BFCDFDEC5F8ADD61">
    <w:name w:val="7F509C15DB444100BFCDFDEC5F8ADD61"/>
  </w:style>
  <w:style w:type="paragraph" w:customStyle="1" w:styleId="98DCB77AF15242DF896204F6F209C8A9">
    <w:name w:val="98DCB77AF15242DF896204F6F209C8A9"/>
  </w:style>
  <w:style w:type="paragraph" w:customStyle="1" w:styleId="CEA7A1E9211E476D860C4767975E69B6">
    <w:name w:val="CEA7A1E9211E476D860C4767975E69B6"/>
  </w:style>
  <w:style w:type="paragraph" w:customStyle="1" w:styleId="62D233EDC665423D9539AC04A1085205">
    <w:name w:val="62D233EDC665423D9539AC04A1085205"/>
  </w:style>
  <w:style w:type="paragraph" w:customStyle="1" w:styleId="DA49E42C0C714997A20745BDA583372F">
    <w:name w:val="DA49E42C0C714997A20745BDA583372F"/>
  </w:style>
  <w:style w:type="paragraph" w:customStyle="1" w:styleId="FCC8A420CF0941079149067DE17278D3">
    <w:name w:val="FCC8A420CF0941079149067DE17278D3"/>
  </w:style>
  <w:style w:type="paragraph" w:customStyle="1" w:styleId="E06FF1D517494EB88DBDCC73A0C9B57C">
    <w:name w:val="E06FF1D517494EB88DBDCC73A0C9B57C"/>
  </w:style>
  <w:style w:type="paragraph" w:customStyle="1" w:styleId="C46DD1E405A2473FAB301AA347559C0C">
    <w:name w:val="C46DD1E405A2473FAB301AA347559C0C"/>
  </w:style>
  <w:style w:type="paragraph" w:customStyle="1" w:styleId="E39D9700691D4263AE3EB186BDF7E1AE">
    <w:name w:val="E39D9700691D4263AE3EB186BDF7E1AE"/>
  </w:style>
  <w:style w:type="paragraph" w:customStyle="1" w:styleId="6DB54F62CB2F4FDD83C481CDF39D8188">
    <w:name w:val="6DB54F62CB2F4FDD83C481CDF39D8188"/>
  </w:style>
  <w:style w:type="paragraph" w:customStyle="1" w:styleId="C068138A1467478ABF44024D5584A459">
    <w:name w:val="C068138A1467478ABF44024D5584A459"/>
  </w:style>
  <w:style w:type="paragraph" w:customStyle="1" w:styleId="EEBDBF8C549B40BE9608AD378B305C69">
    <w:name w:val="EEBDBF8C549B40BE9608AD378B305C69"/>
  </w:style>
  <w:style w:type="paragraph" w:customStyle="1" w:styleId="1DA88A7B19D748E69113FC9E4AFA4587">
    <w:name w:val="1DA88A7B19D748E69113FC9E4AFA4587"/>
  </w:style>
  <w:style w:type="paragraph" w:customStyle="1" w:styleId="92217F50B1A64880B374939AA00C058E">
    <w:name w:val="92217F50B1A64880B374939AA00C058E"/>
  </w:style>
  <w:style w:type="paragraph" w:customStyle="1" w:styleId="E3CE3F412E294DD4B5E2F9A5A46BA4CA">
    <w:name w:val="E3CE3F412E294DD4B5E2F9A5A46BA4CA"/>
  </w:style>
  <w:style w:type="paragraph" w:customStyle="1" w:styleId="07A849A34DDB494D955ACFD9D049FCBF">
    <w:name w:val="07A849A34DDB494D955ACFD9D049FCBF"/>
  </w:style>
  <w:style w:type="paragraph" w:customStyle="1" w:styleId="4FBD2A1D6B7948C2A252ACA5DAA54E20">
    <w:name w:val="4FBD2A1D6B7948C2A252ACA5DAA54E20"/>
  </w:style>
  <w:style w:type="paragraph" w:customStyle="1" w:styleId="F7254C83C4CA4D2E8E0142A46BCBB2A9">
    <w:name w:val="F7254C83C4CA4D2E8E0142A46BCBB2A9"/>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rPr>
  </w:style>
  <w:style w:type="paragraph" w:customStyle="1" w:styleId="7D75635EE6B1400E9104A4FEE17DAC0A">
    <w:name w:val="7D75635EE6B1400E9104A4FEE17DAC0A"/>
  </w:style>
  <w:style w:type="paragraph" w:customStyle="1" w:styleId="5FE4FF14F72F44E29BC16BD7267CA8BF">
    <w:name w:val="5FE4FF14F72F44E29BC16BD7267CA8BF"/>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rPr>
  </w:style>
  <w:style w:type="paragraph" w:customStyle="1" w:styleId="2FFF1AE3504F4EAB8EA6AB38E5401A24">
    <w:name w:val="2FFF1AE3504F4EAB8EA6AB38E5401A24"/>
  </w:style>
  <w:style w:type="paragraph" w:customStyle="1" w:styleId="841CB0A0B9CA4C239A821951BC4D1919">
    <w:name w:val="841CB0A0B9CA4C239A821951BC4D1919"/>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rPr>
  </w:style>
  <w:style w:type="paragraph" w:customStyle="1" w:styleId="F1396B7110AD434ABC11AA91F8E5943D">
    <w:name w:val="F1396B7110AD434ABC11AA91F8E5943D"/>
  </w:style>
  <w:style w:type="paragraph" w:customStyle="1" w:styleId="9712218D49544F68B4E315B82C0E246F">
    <w:name w:val="9712218D49544F68B4E315B82C0E246F"/>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rPr>
  </w:style>
  <w:style w:type="paragraph" w:customStyle="1" w:styleId="E914C677BE844FC39F0008BD09DCED8B">
    <w:name w:val="E914C677BE844FC39F0008BD09DCED8B"/>
  </w:style>
  <w:style w:type="paragraph" w:customStyle="1" w:styleId="739E6ABFCBA34C859674B39195992CA0">
    <w:name w:val="739E6ABFCBA34C859674B39195992CA0"/>
  </w:style>
  <w:style w:type="paragraph" w:customStyle="1" w:styleId="AEB8F746885F48BAA8B45620C9465F01">
    <w:name w:val="AEB8F746885F48BAA8B45620C9465F01"/>
  </w:style>
  <w:style w:type="paragraph" w:customStyle="1" w:styleId="0207C8A8C1CF4F4ABDAA670E262B8F8A">
    <w:name w:val="0207C8A8C1CF4F4ABDAA670E262B8F8A"/>
  </w:style>
  <w:style w:type="paragraph" w:customStyle="1" w:styleId="EDD4BECFDB84422D8C78FB598214209E">
    <w:name w:val="EDD4BECFDB84422D8C78FB598214209E"/>
  </w:style>
  <w:style w:type="paragraph" w:customStyle="1" w:styleId="608C2D11D58F478FAE0443224C69EEB7">
    <w:name w:val="608C2D11D58F478FAE0443224C69EEB7"/>
  </w:style>
  <w:style w:type="paragraph" w:customStyle="1" w:styleId="98FB9E3CABA94A67940B544F61647B4A">
    <w:name w:val="98FB9E3CABA94A67940B544F61647B4A"/>
  </w:style>
  <w:style w:type="paragraph" w:customStyle="1" w:styleId="DFFD664B8530497FA25B5DAE8B0235D9">
    <w:name w:val="DFFD664B8530497FA25B5DAE8B0235D9"/>
  </w:style>
  <w:style w:type="paragraph" w:customStyle="1" w:styleId="DFC4122484114B2E8E7D3D4A4B844F54">
    <w:name w:val="DFC4122484114B2E8E7D3D4A4B844F54"/>
  </w:style>
  <w:style w:type="paragraph" w:customStyle="1" w:styleId="F617C223792F483796110E3C5C5C5C6A">
    <w:name w:val="F617C223792F483796110E3C5C5C5C6A"/>
  </w:style>
  <w:style w:type="paragraph" w:customStyle="1" w:styleId="8523D0ACEDE742E0B7FA351A7D40BB11">
    <w:name w:val="8523D0ACEDE742E0B7FA351A7D40BB11"/>
  </w:style>
  <w:style w:type="paragraph" w:customStyle="1" w:styleId="BC8CABBE0F48432399936589128539CA">
    <w:name w:val="BC8CABBE0F48432399936589128539CA"/>
  </w:style>
  <w:style w:type="paragraph" w:customStyle="1" w:styleId="A0144C6706634483AD54822A15CA2737">
    <w:name w:val="A0144C6706634483AD54822A15CA2737"/>
  </w:style>
  <w:style w:type="paragraph" w:customStyle="1" w:styleId="5A3A6F19A9254FD1AC03146D3D4BD0E6">
    <w:name w:val="5A3A6F19A9254FD1AC03146D3D4BD0E6"/>
  </w:style>
  <w:style w:type="paragraph" w:customStyle="1" w:styleId="9B489096C5CB46429EAAF954CEA875CA">
    <w:name w:val="9B489096C5CB46429EAAF954CEA875CA"/>
  </w:style>
  <w:style w:type="paragraph" w:customStyle="1" w:styleId="F61589ECDFF643FEA37D59B29E4457DC">
    <w:name w:val="F61589ECDFF643FEA37D59B29E4457DC"/>
  </w:style>
  <w:style w:type="paragraph" w:customStyle="1" w:styleId="E0F623D9F4604FB2853BCB38CF206BD5">
    <w:name w:val="E0F623D9F4604FB2853BCB38CF206BD5"/>
  </w:style>
  <w:style w:type="paragraph" w:customStyle="1" w:styleId="0BAD7E9E2DE1493ABCE2FD5872A349DA">
    <w:name w:val="0BAD7E9E2DE1493ABCE2FD5872A349DA"/>
  </w:style>
  <w:style w:type="paragraph" w:customStyle="1" w:styleId="E5C53C1BDD914EA4847F6B2E969764F2">
    <w:name w:val="E5C53C1BDD914EA4847F6B2E969764F2"/>
  </w:style>
  <w:style w:type="paragraph" w:customStyle="1" w:styleId="58496B5F71ED4C9B87DE496BAF13E193">
    <w:name w:val="58496B5F71ED4C9B87DE496BAF13E193"/>
  </w:style>
  <w:style w:type="paragraph" w:customStyle="1" w:styleId="103717BAE1634CDDB33575C945E6B368">
    <w:name w:val="103717BAE1634CDDB33575C945E6B368"/>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 w:type="paragraph" w:customStyle="1" w:styleId="CFE46541AF0541CDBEC07E8640BFC3A8">
    <w:name w:val="CFE46541AF0541CDBEC07E8640BFC3A8"/>
  </w:style>
  <w:style w:type="paragraph" w:customStyle="1" w:styleId="4EAADCF59FFC42D89C54FB69E161C2FB">
    <w:name w:val="4EAADCF59FFC42D89C54FB69E161C2FB"/>
  </w:style>
  <w:style w:type="paragraph" w:customStyle="1" w:styleId="438842F9C5234ACB83AEAEFED77A2222">
    <w:name w:val="438842F9C5234ACB83AEAEFED77A2222"/>
  </w:style>
  <w:style w:type="paragraph" w:customStyle="1" w:styleId="EDCCF43CCA6B40FFB0EE3A75E18C2198">
    <w:name w:val="EDCCF43CCA6B40FFB0EE3A75E18C2198"/>
  </w:style>
  <w:style w:type="paragraph" w:customStyle="1" w:styleId="DFC31035683647B4BAA236867E2B331B">
    <w:name w:val="DFC31035683647B4BAA236867E2B331B"/>
  </w:style>
  <w:style w:type="paragraph" w:customStyle="1" w:styleId="B001DC0E2B204BC987F19650C26FF32C">
    <w:name w:val="B001DC0E2B204BC987F19650C26FF32C"/>
  </w:style>
  <w:style w:type="paragraph" w:customStyle="1" w:styleId="46DC9406890945EDAAEF45361A786C9B">
    <w:name w:val="46DC9406890945EDAAEF45361A786C9B"/>
  </w:style>
  <w:style w:type="paragraph" w:customStyle="1" w:styleId="77113DCC4BB94674A6DC8E2F82F97D1B">
    <w:name w:val="77113DCC4BB94674A6DC8E2F82F97D1B"/>
  </w:style>
  <w:style w:type="paragraph" w:customStyle="1" w:styleId="B1163FF809E44089BB975331264E6901">
    <w:name w:val="B1163FF809E44089BB975331264E6901"/>
  </w:style>
  <w:style w:type="paragraph" w:customStyle="1" w:styleId="943E4ABA3A8441739C5B39A2517B1A5B">
    <w:name w:val="943E4ABA3A8441739C5B39A2517B1A5B"/>
  </w:style>
  <w:style w:type="paragraph" w:customStyle="1" w:styleId="1FB2D7474D8C4752ACF67B051CB0DE78">
    <w:name w:val="1FB2D7474D8C4752ACF67B051CB0DE78"/>
  </w:style>
  <w:style w:type="paragraph" w:customStyle="1" w:styleId="4D3B69AAFB9846CC8843D9177B88041E">
    <w:name w:val="4D3B69AAFB9846CC8843D9177B88041E"/>
  </w:style>
  <w:style w:type="paragraph" w:customStyle="1" w:styleId="8FDD5870C6AD479792E74D6C393A19BC">
    <w:name w:val="8FDD5870C6AD479792E74D6C393A19BC"/>
  </w:style>
  <w:style w:type="paragraph" w:customStyle="1" w:styleId="0D7DFA88EAD34D7397C0CD7FBBE2CDDC">
    <w:name w:val="0D7DFA88EAD34D7397C0CD7FBBE2CDDC"/>
  </w:style>
  <w:style w:type="paragraph" w:customStyle="1" w:styleId="F81D62F3AEFA4FFAA01D80513A240235">
    <w:name w:val="F81D62F3AEFA4FFAA01D80513A240235"/>
  </w:style>
  <w:style w:type="paragraph" w:customStyle="1" w:styleId="79EA8238AA3D42E987652FB98F9474B5">
    <w:name w:val="79EA8238AA3D42E987652FB98F9474B5"/>
  </w:style>
  <w:style w:type="paragraph" w:customStyle="1" w:styleId="48A73BC1ACE24878B55B8DC3B16D6CA3">
    <w:name w:val="48A73BC1ACE24878B55B8DC3B16D6CA3"/>
  </w:style>
  <w:style w:type="paragraph" w:customStyle="1" w:styleId="E902DFB1EE6E46C6AD05EFF5223ED439">
    <w:name w:val="E902DFB1EE6E46C6AD05EFF5223ED439"/>
  </w:style>
  <w:style w:type="paragraph" w:customStyle="1" w:styleId="3173B43DE65743F3927DB5C89C41B5D2">
    <w:name w:val="3173B43DE65743F3927DB5C89C41B5D2"/>
  </w:style>
  <w:style w:type="paragraph" w:customStyle="1" w:styleId="62408C0BA56847848B5A390A00FF465A">
    <w:name w:val="62408C0BA56847848B5A390A00FF465A"/>
  </w:style>
  <w:style w:type="paragraph" w:customStyle="1" w:styleId="FBC850583FD948A4A83B78059DBC67B9">
    <w:name w:val="FBC850583FD948A4A83B78059DBC67B9"/>
  </w:style>
  <w:style w:type="paragraph" w:customStyle="1" w:styleId="0CA60B8319AA4858A8CF736031FA806A">
    <w:name w:val="0CA60B8319AA4858A8CF736031FA806A"/>
  </w:style>
  <w:style w:type="paragraph" w:customStyle="1" w:styleId="11D9274075994C409E39E4C2EFCD8AF7">
    <w:name w:val="11D9274075994C409E39E4C2EFCD8AF7"/>
  </w:style>
  <w:style w:type="paragraph" w:customStyle="1" w:styleId="C8FA67AB1804429EBAC054C495C31B73">
    <w:name w:val="C8FA67AB1804429EBAC054C495C31B73"/>
  </w:style>
  <w:style w:type="paragraph" w:customStyle="1" w:styleId="75A0FCC9CE9441308C01527BB4E43575">
    <w:name w:val="75A0FCC9CE9441308C01527BB4E43575"/>
  </w:style>
  <w:style w:type="paragraph" w:customStyle="1" w:styleId="A437BEF6FCBC4054A589973316F65EC2">
    <w:name w:val="A437BEF6FCBC4054A589973316F65EC2"/>
  </w:style>
  <w:style w:type="paragraph" w:customStyle="1" w:styleId="FAE0F8CBE73A4D8A9BC920402E5A0275">
    <w:name w:val="FAE0F8CBE73A4D8A9BC920402E5A0275"/>
  </w:style>
  <w:style w:type="paragraph" w:customStyle="1" w:styleId="DDB2AC9C55DF4211BE2B48DA2D67DCAF">
    <w:name w:val="DDB2AC9C55DF4211BE2B48DA2D67DCAF"/>
  </w:style>
  <w:style w:type="paragraph" w:customStyle="1" w:styleId="FA9E18572FC646B387E083F15064841B">
    <w:name w:val="FA9E18572FC646B387E083F15064841B"/>
  </w:style>
  <w:style w:type="paragraph" w:customStyle="1" w:styleId="CE086EABEC57495ABFCC075AC4F687F1">
    <w:name w:val="CE086EABEC57495ABFCC075AC4F687F1"/>
  </w:style>
  <w:style w:type="paragraph" w:customStyle="1" w:styleId="274FEA07497E4ABEA292C0F2EF90D739">
    <w:name w:val="274FEA07497E4ABEA292C0F2EF90D739"/>
  </w:style>
  <w:style w:type="paragraph" w:customStyle="1" w:styleId="38B4DEA23CE14319B9325DECDB695F08">
    <w:name w:val="38B4DEA23CE14319B9325DECDB695F08"/>
  </w:style>
  <w:style w:type="paragraph" w:customStyle="1" w:styleId="662375226A954CF380CDF9C7FE44A366">
    <w:name w:val="662375226A954CF380CDF9C7FE44A366"/>
  </w:style>
  <w:style w:type="paragraph" w:customStyle="1" w:styleId="E40554DB845C4C8E8107FE669282E946">
    <w:name w:val="E40554DB845C4C8E8107FE669282E946"/>
  </w:style>
  <w:style w:type="paragraph" w:customStyle="1" w:styleId="1EEB5D4B33C649EE8C1FEA122A52A552">
    <w:name w:val="1EEB5D4B33C649EE8C1FEA122A52A552"/>
  </w:style>
  <w:style w:type="paragraph" w:customStyle="1" w:styleId="205D518109B5433D8428FEDA1DBF0C3D">
    <w:name w:val="205D518109B5433D8428FEDA1DBF0C3D"/>
  </w:style>
  <w:style w:type="paragraph" w:customStyle="1" w:styleId="892C9E9E4E7449C7800669480089D86C">
    <w:name w:val="892C9E9E4E7449C7800669480089D86C"/>
  </w:style>
  <w:style w:type="paragraph" w:customStyle="1" w:styleId="F09B134F643D493496EB5FF336FC0DD0">
    <w:name w:val="F09B134F643D493496EB5FF336FC0DD0"/>
  </w:style>
  <w:style w:type="paragraph" w:customStyle="1" w:styleId="248C1CEDE539496793E367E898576746">
    <w:name w:val="248C1CEDE539496793E367E898576746"/>
  </w:style>
  <w:style w:type="paragraph" w:customStyle="1" w:styleId="75CB6A855A39403190E83D45DCA58911">
    <w:name w:val="75CB6A855A39403190E83D45DCA58911"/>
  </w:style>
  <w:style w:type="paragraph" w:customStyle="1" w:styleId="876D9012212049C3B6E407D318CD91BF">
    <w:name w:val="876D9012212049C3B6E407D318CD91BF"/>
  </w:style>
  <w:style w:type="paragraph" w:customStyle="1" w:styleId="4F59193F9A8D49A7B3BB918752E1FC7B">
    <w:name w:val="4F59193F9A8D49A7B3BB918752E1FC7B"/>
  </w:style>
  <w:style w:type="paragraph" w:customStyle="1" w:styleId="06DBBFA04479425485D91580E46DC087">
    <w:name w:val="06DBBFA04479425485D91580E46DC087"/>
  </w:style>
  <w:style w:type="paragraph" w:customStyle="1" w:styleId="63262ACF1F87415095235B4C90A50A39">
    <w:name w:val="63262ACF1F87415095235B4C90A50A39"/>
  </w:style>
  <w:style w:type="paragraph" w:customStyle="1" w:styleId="0E2AA6550D0E47379A307E45AEE24C8B">
    <w:name w:val="0E2AA6550D0E47379A307E45AEE24C8B"/>
  </w:style>
  <w:style w:type="paragraph" w:customStyle="1" w:styleId="32280829BB6F49EB9EE4F1F84CFB3D51">
    <w:name w:val="32280829BB6F49EB9EE4F1F84CFB3D51"/>
  </w:style>
  <w:style w:type="paragraph" w:customStyle="1" w:styleId="DC51417A047C45DFA2CCF8F743E87B7A">
    <w:name w:val="DC51417A047C45DFA2CCF8F743E87B7A"/>
  </w:style>
  <w:style w:type="paragraph" w:customStyle="1" w:styleId="E0255F7E3F3343FB956C35CE2E3161C5">
    <w:name w:val="E0255F7E3F3343FB956C35CE2E3161C5"/>
  </w:style>
  <w:style w:type="paragraph" w:customStyle="1" w:styleId="E30AE8BB89C2407C8918C87A6A1C3A94">
    <w:name w:val="E30AE8BB89C2407C8918C87A6A1C3A94"/>
  </w:style>
  <w:style w:type="paragraph" w:customStyle="1" w:styleId="2D93D20A776B431B89F971DE4D1EF98D">
    <w:name w:val="2D93D20A776B431B89F971DE4D1EF98D"/>
  </w:style>
  <w:style w:type="paragraph" w:customStyle="1" w:styleId="8356843C5D9D4DAC9C588062728AA3C4">
    <w:name w:val="8356843C5D9D4DAC9C588062728AA3C4"/>
  </w:style>
  <w:style w:type="paragraph" w:customStyle="1" w:styleId="B4493F70D033485A872881BCA1B8D6F7">
    <w:name w:val="B4493F70D033485A872881BCA1B8D6F7"/>
  </w:style>
  <w:style w:type="paragraph" w:customStyle="1" w:styleId="E6B4B53D2D044DCDBFBBBF524FB3EACB">
    <w:name w:val="E6B4B53D2D044DCDBFBBBF524FB3EACB"/>
  </w:style>
  <w:style w:type="paragraph" w:customStyle="1" w:styleId="BA36B83A836C45D3976F747575C32ED0">
    <w:name w:val="BA36B83A836C45D3976F747575C32ED0"/>
  </w:style>
  <w:style w:type="paragraph" w:customStyle="1" w:styleId="58D0B0048DCB47F6A6CA071D416B80AA">
    <w:name w:val="58D0B0048DCB47F6A6CA071D416B80AA"/>
  </w:style>
  <w:style w:type="paragraph" w:customStyle="1" w:styleId="B2B088670DD24D2DA7790CBE0941C0F9">
    <w:name w:val="B2B088670DD24D2DA7790CBE0941C0F9"/>
  </w:style>
  <w:style w:type="paragraph" w:customStyle="1" w:styleId="910757D5C08A464F90F1F3DCD307E974">
    <w:name w:val="910757D5C08A464F90F1F3DCD307E974"/>
  </w:style>
  <w:style w:type="paragraph" w:customStyle="1" w:styleId="394E5D5C9A754F72880DD3EC4735BAE2">
    <w:name w:val="394E5D5C9A754F72880DD3EC4735BAE2"/>
  </w:style>
  <w:style w:type="paragraph" w:customStyle="1" w:styleId="225D76851FA04461B77336DC8CDE6615">
    <w:name w:val="225D76851FA04461B77336DC8CDE6615"/>
  </w:style>
  <w:style w:type="paragraph" w:customStyle="1" w:styleId="4AE1DEB994AA4320AC5BF393672DC78A">
    <w:name w:val="4AE1DEB994AA4320AC5BF393672DC78A"/>
  </w:style>
  <w:style w:type="paragraph" w:customStyle="1" w:styleId="D687595D04FE46BE8F25652A9F533CE9">
    <w:name w:val="D687595D04FE46BE8F25652A9F533CE9"/>
  </w:style>
  <w:style w:type="paragraph" w:customStyle="1" w:styleId="4C71F33A89404807866D76388CC80264">
    <w:name w:val="4C71F33A89404807866D76388CC80264"/>
  </w:style>
  <w:style w:type="paragraph" w:customStyle="1" w:styleId="87D778513A94419086944820CB47D727">
    <w:name w:val="87D778513A94419086944820CB47D727"/>
  </w:style>
  <w:style w:type="paragraph" w:customStyle="1" w:styleId="552280B910A44B12AB60E81690E3A0DA">
    <w:name w:val="552280B910A44B12AB60E81690E3A0DA"/>
  </w:style>
  <w:style w:type="paragraph" w:customStyle="1" w:styleId="ECA4CE164E0542E19A44C100FF7AB4AF">
    <w:name w:val="ECA4CE164E0542E19A44C100FF7AB4AF"/>
  </w:style>
  <w:style w:type="paragraph" w:customStyle="1" w:styleId="6234CAB4A6D447CDBDE4F60F15B8DA1E">
    <w:name w:val="6234CAB4A6D447CDBDE4F60F15B8DA1E"/>
  </w:style>
  <w:style w:type="paragraph" w:customStyle="1" w:styleId="28B1134511FE499F819C83BDB80FE5A7">
    <w:name w:val="28B1134511FE499F819C83BDB80FE5A7"/>
  </w:style>
  <w:style w:type="paragraph" w:customStyle="1" w:styleId="F057A0E274914FB7ACC8F59A355055EE">
    <w:name w:val="F057A0E274914FB7ACC8F59A355055EE"/>
  </w:style>
  <w:style w:type="paragraph" w:customStyle="1" w:styleId="EB9007D4AC2B42118DABCF6BDA05D7B8">
    <w:name w:val="EB9007D4AC2B42118DABCF6BDA05D7B8"/>
  </w:style>
  <w:style w:type="paragraph" w:customStyle="1" w:styleId="8785CBED6D2B4B24B142048EFBD69F9D">
    <w:name w:val="8785CBED6D2B4B24B142048EFBD69F9D"/>
  </w:style>
  <w:style w:type="paragraph" w:customStyle="1" w:styleId="A722DC618A3F4E56A45282ACBD1F52F5">
    <w:name w:val="A722DC618A3F4E56A45282ACBD1F52F5"/>
  </w:style>
  <w:style w:type="paragraph" w:customStyle="1" w:styleId="A4FEF6F091774E5A90F84A2214517315">
    <w:name w:val="A4FEF6F091774E5A90F84A2214517315"/>
  </w:style>
  <w:style w:type="paragraph" w:customStyle="1" w:styleId="7912906E118442F98AFE2122ED0622DB">
    <w:name w:val="7912906E118442F98AFE2122ED0622DB"/>
  </w:style>
  <w:style w:type="paragraph" w:customStyle="1" w:styleId="310ED1F67B5F4B14AF8B8556230A103D">
    <w:name w:val="310ED1F67B5F4B14AF8B8556230A103D"/>
  </w:style>
  <w:style w:type="paragraph" w:customStyle="1" w:styleId="61A52EC7DBFC4D59B1AB18C6DF021D72">
    <w:name w:val="61A52EC7DBFC4D59B1AB18C6DF021D72"/>
  </w:style>
  <w:style w:type="paragraph" w:customStyle="1" w:styleId="B4FB879A68204574A4830464946E582E">
    <w:name w:val="B4FB879A68204574A4830464946E582E"/>
  </w:style>
  <w:style w:type="paragraph" w:customStyle="1" w:styleId="EC5E0E6D33114585984D9A21E34CFDB5">
    <w:name w:val="EC5E0E6D33114585984D9A21E34CFDB5"/>
  </w:style>
  <w:style w:type="paragraph" w:customStyle="1" w:styleId="B5042F68D8B74CC889E6AEA4842E993A">
    <w:name w:val="B5042F68D8B74CC889E6AEA4842E993A"/>
  </w:style>
  <w:style w:type="paragraph" w:customStyle="1" w:styleId="4399DF8C3F354F76A49CE05B1215E5BA">
    <w:name w:val="4399DF8C3F354F76A49CE05B1215E5BA"/>
  </w:style>
  <w:style w:type="paragraph" w:customStyle="1" w:styleId="B76922A55A9C401CA26A9E337BC8B9C6">
    <w:name w:val="B76922A55A9C401CA26A9E337BC8B9C6"/>
  </w:style>
  <w:style w:type="paragraph" w:customStyle="1" w:styleId="0AECA44B89DF420DB1938FD56BCFA3DF">
    <w:name w:val="0AECA44B89DF420DB1938FD56BCFA3DF"/>
  </w:style>
  <w:style w:type="paragraph" w:customStyle="1" w:styleId="CBFB1C4C58CE4624BCFBC91E431B81D6">
    <w:name w:val="CBFB1C4C58CE4624BCFBC91E431B81D6"/>
  </w:style>
  <w:style w:type="paragraph" w:customStyle="1" w:styleId="83F65621DC9646E994925507AE2DF793">
    <w:name w:val="83F65621DC9646E994925507AE2DF793"/>
  </w:style>
  <w:style w:type="paragraph" w:customStyle="1" w:styleId="66304E13998C45FFA653EA966F00C4A1">
    <w:name w:val="66304E13998C45FFA653EA966F00C4A1"/>
  </w:style>
  <w:style w:type="paragraph" w:customStyle="1" w:styleId="767EFCFC140E449589ED63D79E6FCE21">
    <w:name w:val="767EFCFC140E449589ED63D79E6FCE21"/>
  </w:style>
  <w:style w:type="paragraph" w:customStyle="1" w:styleId="9D2E35ED78E5452BA328351DEC4AE017">
    <w:name w:val="9D2E35ED78E5452BA328351DEC4AE017"/>
  </w:style>
  <w:style w:type="paragraph" w:customStyle="1" w:styleId="C9D553BC585B4CB39CD85E5F7B4B8D49">
    <w:name w:val="C9D553BC585B4CB39CD85E5F7B4B8D49"/>
  </w:style>
  <w:style w:type="paragraph" w:customStyle="1" w:styleId="D36F0C872CF345AD9E686D13AFBE1FD6">
    <w:name w:val="D36F0C872CF345AD9E686D13AFBE1FD6"/>
  </w:style>
  <w:style w:type="paragraph" w:customStyle="1" w:styleId="64C077528B1244C188461896A6D4BF06">
    <w:name w:val="64C077528B1244C188461896A6D4BF06"/>
  </w:style>
  <w:style w:type="paragraph" w:customStyle="1" w:styleId="9D59BFA13C374F869DEA448107F423A6">
    <w:name w:val="9D59BFA13C374F869DEA448107F423A6"/>
  </w:style>
  <w:style w:type="paragraph" w:customStyle="1" w:styleId="AE5F42E5367A4C3791DBE4B4667AD8AA">
    <w:name w:val="AE5F42E5367A4C3791DBE4B4667AD8AA"/>
  </w:style>
  <w:style w:type="paragraph" w:customStyle="1" w:styleId="5E6A7D6C476544B2BDB8EBE704373198">
    <w:name w:val="5E6A7D6C476544B2BDB8EBE704373198"/>
  </w:style>
  <w:style w:type="paragraph" w:customStyle="1" w:styleId="6044BEBF458046EC84A95067A7BBE6F8">
    <w:name w:val="6044BEBF458046EC84A95067A7BBE6F8"/>
  </w:style>
  <w:style w:type="paragraph" w:customStyle="1" w:styleId="923DCBFE3EAB4BAB86C2DB5508824CF8">
    <w:name w:val="923DCBFE3EAB4BAB86C2DB5508824CF8"/>
  </w:style>
  <w:style w:type="paragraph" w:customStyle="1" w:styleId="49C7F13FD38849BEAE82645FA6AF4DA8">
    <w:name w:val="49C7F13FD38849BEAE82645FA6AF4DA8"/>
  </w:style>
  <w:style w:type="paragraph" w:customStyle="1" w:styleId="472F6D71DE0E4AD1A391DA445CC92E65">
    <w:name w:val="472F6D71DE0E4AD1A391DA445CC92E65"/>
  </w:style>
  <w:style w:type="paragraph" w:customStyle="1" w:styleId="5EFAB80434BB4DDBB081D5FEC4BEC31A">
    <w:name w:val="5EFAB80434BB4DDBB081D5FEC4BEC31A"/>
  </w:style>
  <w:style w:type="paragraph" w:customStyle="1" w:styleId="79294043EB1346CEA475DCC3DBE63003">
    <w:name w:val="79294043EB1346CEA475DCC3DBE63003"/>
  </w:style>
  <w:style w:type="paragraph" w:customStyle="1" w:styleId="5367312CA3264CF08839F6834E9D6E5D">
    <w:name w:val="5367312CA3264CF08839F6834E9D6E5D"/>
  </w:style>
  <w:style w:type="paragraph" w:customStyle="1" w:styleId="9C17B40695EC4ABC85F73DD51B254157">
    <w:name w:val="9C17B40695EC4ABC85F73DD51B254157"/>
  </w:style>
  <w:style w:type="paragraph" w:customStyle="1" w:styleId="DBC2B44630B44BC4BB54236624C79C2D">
    <w:name w:val="DBC2B44630B44BC4BB54236624C79C2D"/>
  </w:style>
  <w:style w:type="paragraph" w:customStyle="1" w:styleId="7CB6629D995746C19865539EAB923BF8">
    <w:name w:val="7CB6629D995746C19865539EAB923BF8"/>
  </w:style>
  <w:style w:type="paragraph" w:customStyle="1" w:styleId="F46FC13495774B62AF8267106D14A122">
    <w:name w:val="F46FC13495774B62AF8267106D14A122"/>
  </w:style>
  <w:style w:type="paragraph" w:customStyle="1" w:styleId="85AAE27FCB374A9DA63EAEFD4CD0587D">
    <w:name w:val="85AAE27FCB374A9DA63EAEFD4CD0587D"/>
  </w:style>
  <w:style w:type="paragraph" w:customStyle="1" w:styleId="BB44489BB86E4DCAAD8DD2CB0877AED5">
    <w:name w:val="BB44489BB86E4DCAAD8DD2CB0877AED5"/>
  </w:style>
  <w:style w:type="paragraph" w:customStyle="1" w:styleId="4ED1BB6011184B458CF3CAEDFBC4524F">
    <w:name w:val="4ED1BB6011184B458CF3CAEDFBC4524F"/>
  </w:style>
  <w:style w:type="paragraph" w:customStyle="1" w:styleId="5AC2DB2366A7403FBC70CE8CC75194F7">
    <w:name w:val="5AC2DB2366A7403FBC70CE8CC75194F7"/>
  </w:style>
  <w:style w:type="paragraph" w:customStyle="1" w:styleId="97B60F9AA8C541D2BF487264A8C495EC">
    <w:name w:val="97B60F9AA8C541D2BF487264A8C495EC"/>
  </w:style>
  <w:style w:type="paragraph" w:customStyle="1" w:styleId="6F141906A8BC415288C49CFEBCE9A826">
    <w:name w:val="6F141906A8BC415288C49CFEBCE9A826"/>
  </w:style>
  <w:style w:type="paragraph" w:customStyle="1" w:styleId="F5F93930A9B24D42A94BCA8C11FABE45">
    <w:name w:val="F5F93930A9B24D42A94BCA8C11FABE45"/>
  </w:style>
  <w:style w:type="paragraph" w:customStyle="1" w:styleId="C4BD6FB9AC9643129B76C6F24908A507">
    <w:name w:val="C4BD6FB9AC9643129B76C6F24908A507"/>
  </w:style>
  <w:style w:type="paragraph" w:customStyle="1" w:styleId="978B244132C34E33ADE5D20EA4147073">
    <w:name w:val="978B244132C34E33ADE5D20EA4147073"/>
  </w:style>
  <w:style w:type="paragraph" w:customStyle="1" w:styleId="C863FEC360C140578859BDBCBC285571">
    <w:name w:val="C863FEC360C140578859BDBCBC285571"/>
  </w:style>
  <w:style w:type="paragraph" w:customStyle="1" w:styleId="9F7D49750F1C4B4D994C2434F65F981C">
    <w:name w:val="9F7D49750F1C4B4D994C2434F65F981C"/>
  </w:style>
  <w:style w:type="paragraph" w:customStyle="1" w:styleId="D23BF86EBFFD40EDB8D40FBF2CB2220F">
    <w:name w:val="D23BF86EBFFD40EDB8D40FBF2CB2220F"/>
  </w:style>
  <w:style w:type="paragraph" w:customStyle="1" w:styleId="503DE101FBB747458B5D9693F6D14755">
    <w:name w:val="503DE101FBB747458B5D9693F6D14755"/>
  </w:style>
  <w:style w:type="paragraph" w:customStyle="1" w:styleId="11C1248B00464E06847C06B266002515">
    <w:name w:val="11C1248B00464E06847C06B266002515"/>
  </w:style>
  <w:style w:type="paragraph" w:customStyle="1" w:styleId="02269F10F5094A6AAFD857382AA31705">
    <w:name w:val="02269F10F5094A6AAFD857382AA31705"/>
  </w:style>
  <w:style w:type="paragraph" w:customStyle="1" w:styleId="E13B7793FAD44AA38ABD73CD298691E0">
    <w:name w:val="E13B7793FAD44AA38ABD73CD298691E0"/>
  </w:style>
  <w:style w:type="paragraph" w:customStyle="1" w:styleId="E7FF813EFDB342EF8140807281A21302">
    <w:name w:val="E7FF813EFDB342EF8140807281A21302"/>
  </w:style>
  <w:style w:type="paragraph" w:customStyle="1" w:styleId="C0B1AAC85EF344C28BF676D17150CD9E">
    <w:name w:val="C0B1AAC85EF344C28BF676D17150CD9E"/>
  </w:style>
  <w:style w:type="paragraph" w:customStyle="1" w:styleId="BD50B4C9986940FDB91CAC8751618276">
    <w:name w:val="BD50B4C9986940FDB91CAC8751618276"/>
  </w:style>
  <w:style w:type="paragraph" w:customStyle="1" w:styleId="E66EABA05D144001A6FA6CBC623E4FCF">
    <w:name w:val="E66EABA05D144001A6FA6CBC623E4FCF"/>
  </w:style>
  <w:style w:type="paragraph" w:customStyle="1" w:styleId="C01A13AF508242DAB64BB995B55CDA44">
    <w:name w:val="C01A13AF508242DAB64BB995B55CDA44"/>
  </w:style>
  <w:style w:type="paragraph" w:customStyle="1" w:styleId="82A53DCE6C4345AA8E925EFF11B7F580">
    <w:name w:val="82A53DCE6C4345AA8E925EFF11B7F580"/>
  </w:style>
  <w:style w:type="paragraph" w:customStyle="1" w:styleId="3B0F17A69FAE4629A447A57052A01560">
    <w:name w:val="3B0F17A69FAE4629A447A57052A01560"/>
  </w:style>
  <w:style w:type="paragraph" w:customStyle="1" w:styleId="07B6544CBDD1412186E2C4AD7B07ECBC">
    <w:name w:val="07B6544CBDD1412186E2C4AD7B07ECBC"/>
  </w:style>
  <w:style w:type="paragraph" w:customStyle="1" w:styleId="38AFD192EDAF459EA5094B3334960F07">
    <w:name w:val="38AFD192EDAF459EA5094B3334960F07"/>
  </w:style>
  <w:style w:type="paragraph" w:customStyle="1" w:styleId="4930F8CEEDAB4EACB169F75AB5718E5F">
    <w:name w:val="4930F8CEEDAB4EACB169F75AB5718E5F"/>
  </w:style>
  <w:style w:type="paragraph" w:customStyle="1" w:styleId="EDB979E3AC4F4E92A50641F25C085655">
    <w:name w:val="EDB979E3AC4F4E92A50641F25C085655"/>
  </w:style>
  <w:style w:type="paragraph" w:customStyle="1" w:styleId="6B244DA01E4A46CAB6FD4DC6B88B511D">
    <w:name w:val="6B244DA01E4A46CAB6FD4DC6B88B511D"/>
  </w:style>
  <w:style w:type="paragraph" w:customStyle="1" w:styleId="B3BE7D0D3655452AB61B3B85CC21DC2A">
    <w:name w:val="B3BE7D0D3655452AB61B3B85CC21DC2A"/>
  </w:style>
  <w:style w:type="paragraph" w:customStyle="1" w:styleId="04303DDFA32D4DE1A137ECBEFFA39EFA">
    <w:name w:val="04303DDFA32D4DE1A137ECBEFFA39EFA"/>
  </w:style>
  <w:style w:type="paragraph" w:customStyle="1" w:styleId="7DAC23F42D824EBCA0AFB59638816755">
    <w:name w:val="7DAC23F42D824EBCA0AFB59638816755"/>
  </w:style>
  <w:style w:type="paragraph" w:customStyle="1" w:styleId="A9FC135F0B5340AFBD601A0B4C117FD7">
    <w:name w:val="A9FC135F0B5340AFBD601A0B4C117FD7"/>
  </w:style>
  <w:style w:type="paragraph" w:customStyle="1" w:styleId="EB4686E195BD403EB819EA7AE0EF020E">
    <w:name w:val="EB4686E195BD403EB819EA7AE0EF020E"/>
  </w:style>
  <w:style w:type="paragraph" w:customStyle="1" w:styleId="F0C0F99EF1B84E13BA6316BE218134A1">
    <w:name w:val="F0C0F99EF1B84E13BA6316BE218134A1"/>
  </w:style>
  <w:style w:type="paragraph" w:customStyle="1" w:styleId="83E7DB04096746AC9EFD9B76CBD6937C">
    <w:name w:val="83E7DB04096746AC9EFD9B76CBD6937C"/>
  </w:style>
  <w:style w:type="paragraph" w:customStyle="1" w:styleId="E3C4AA4E4B5544CB9F1FCD6D58A1FC25">
    <w:name w:val="E3C4AA4E4B5544CB9F1FCD6D58A1FC25"/>
  </w:style>
  <w:style w:type="paragraph" w:customStyle="1" w:styleId="EDB885583B1F4DE6BFDBF2DC6E12E9D2">
    <w:name w:val="EDB885583B1F4DE6BFDBF2DC6E12E9D2"/>
  </w:style>
  <w:style w:type="paragraph" w:customStyle="1" w:styleId="54F73364A1994795BAAF4D51D73859A5">
    <w:name w:val="54F73364A1994795BAAF4D51D73859A5"/>
  </w:style>
  <w:style w:type="paragraph" w:customStyle="1" w:styleId="B646766EC7D640B3A6AB51787CFDB685">
    <w:name w:val="B646766EC7D640B3A6AB51787CFDB685"/>
  </w:style>
  <w:style w:type="paragraph" w:customStyle="1" w:styleId="F094C4FA0175488DB756D43758761FF1">
    <w:name w:val="F094C4FA0175488DB756D43758761FF1"/>
  </w:style>
  <w:style w:type="paragraph" w:customStyle="1" w:styleId="31C6A808B96B4DE491EE71F4BC7F1482">
    <w:name w:val="31C6A808B96B4DE491EE71F4BC7F1482"/>
  </w:style>
  <w:style w:type="paragraph" w:customStyle="1" w:styleId="C76B76F431874F58A221C2FAB8DC732F">
    <w:name w:val="C76B76F431874F58A221C2FAB8DC732F"/>
  </w:style>
  <w:style w:type="paragraph" w:customStyle="1" w:styleId="4B3B554D23CE4A90810C423C38EF63AB">
    <w:name w:val="4B3B554D23CE4A90810C423C38EF63AB"/>
  </w:style>
  <w:style w:type="paragraph" w:customStyle="1" w:styleId="D84AAAC278B445498551A4BF06BBA241">
    <w:name w:val="D84AAAC278B445498551A4BF06BBA241"/>
  </w:style>
  <w:style w:type="paragraph" w:customStyle="1" w:styleId="864EE1737C2F42449D338E10AEC69B25">
    <w:name w:val="864EE1737C2F42449D338E10AEC69B25"/>
  </w:style>
  <w:style w:type="paragraph" w:customStyle="1" w:styleId="1AD72EB3C97F407F89EA7A0F3CC6B4B5">
    <w:name w:val="1AD72EB3C97F407F89EA7A0F3CC6B4B5"/>
  </w:style>
  <w:style w:type="paragraph" w:customStyle="1" w:styleId="A679D51810FD4D5BA21B481D90D59365">
    <w:name w:val="A679D51810FD4D5BA21B481D90D59365"/>
  </w:style>
  <w:style w:type="paragraph" w:customStyle="1" w:styleId="22EF91DA61C6404FBBD30EDE84D78B71">
    <w:name w:val="22EF91DA61C6404FBBD30EDE84D78B71"/>
  </w:style>
  <w:style w:type="paragraph" w:customStyle="1" w:styleId="6B5919FE0E6D4BA982A6120AA0E18965">
    <w:name w:val="6B5919FE0E6D4BA982A6120AA0E18965"/>
  </w:style>
  <w:style w:type="paragraph" w:customStyle="1" w:styleId="D758317C6BB94F298B158646D62D395A">
    <w:name w:val="D758317C6BB94F298B158646D62D395A"/>
  </w:style>
  <w:style w:type="paragraph" w:customStyle="1" w:styleId="63B09A8DF9C24A1DB7D95EDFB876B878">
    <w:name w:val="63B09A8DF9C24A1DB7D95EDFB876B878"/>
  </w:style>
  <w:style w:type="paragraph" w:customStyle="1" w:styleId="3934F02FFF1C44FA9D692BAF062798BD">
    <w:name w:val="3934F02FFF1C44FA9D692BAF062798BD"/>
  </w:style>
  <w:style w:type="paragraph" w:customStyle="1" w:styleId="CF6FFDF350864F0B9A62786E3707366E">
    <w:name w:val="CF6FFDF350864F0B9A62786E3707366E"/>
  </w:style>
  <w:style w:type="paragraph" w:customStyle="1" w:styleId="FFA495CC563D44AEB1FA82F8AC505C63">
    <w:name w:val="FFA495CC563D44AEB1FA82F8AC505C63"/>
  </w:style>
  <w:style w:type="paragraph" w:customStyle="1" w:styleId="C0644559C4404359A16429D5DDBE4C84">
    <w:name w:val="C0644559C4404359A16429D5DDBE4C84"/>
  </w:style>
  <w:style w:type="paragraph" w:customStyle="1" w:styleId="AC2A340C2E804DE1B4802E59D8C5E312">
    <w:name w:val="AC2A340C2E804DE1B4802E59D8C5E312"/>
  </w:style>
  <w:style w:type="paragraph" w:customStyle="1" w:styleId="E83E78593B2E45C098BE94DC1E3BFD38">
    <w:name w:val="E83E78593B2E45C098BE94DC1E3BFD38"/>
  </w:style>
  <w:style w:type="paragraph" w:customStyle="1" w:styleId="8EFBE2F95E03414DBDCB6958144CC78E">
    <w:name w:val="8EFBE2F95E03414DBDCB6958144CC78E"/>
  </w:style>
  <w:style w:type="paragraph" w:customStyle="1" w:styleId="6168568C0C084C378A7052ACC476C81C">
    <w:name w:val="6168568C0C084C378A7052ACC476C81C"/>
  </w:style>
  <w:style w:type="paragraph" w:customStyle="1" w:styleId="D797F1D289A24886A111BFD615FFBA95">
    <w:name w:val="D797F1D289A24886A111BFD615FFBA95"/>
  </w:style>
  <w:style w:type="paragraph" w:customStyle="1" w:styleId="3A68E993853244EE9602BCF4147517D2">
    <w:name w:val="3A68E993853244EE9602BCF4147517D2"/>
  </w:style>
  <w:style w:type="paragraph" w:customStyle="1" w:styleId="B4C6EB262A7E48C5A014E302F4E6372B">
    <w:name w:val="B4C6EB262A7E48C5A014E302F4E6372B"/>
  </w:style>
  <w:style w:type="paragraph" w:customStyle="1" w:styleId="B55B73F4939244FCAAFDACEDCC4D2F6E">
    <w:name w:val="B55B73F4939244FCAAFDACEDCC4D2F6E"/>
  </w:style>
  <w:style w:type="paragraph" w:customStyle="1" w:styleId="3F12C92821BD4372B3200D40FBD84CB0">
    <w:name w:val="3F12C92821BD4372B3200D40FBD84CB0"/>
  </w:style>
  <w:style w:type="paragraph" w:customStyle="1" w:styleId="FFB34E27209243D1B4BC4125CCF729C4">
    <w:name w:val="FFB34E27209243D1B4BC4125CCF729C4"/>
  </w:style>
  <w:style w:type="paragraph" w:customStyle="1" w:styleId="FEE90643BFE14C12BDAE91F08A3B2C44">
    <w:name w:val="FEE90643BFE14C12BDAE91F08A3B2C44"/>
  </w:style>
  <w:style w:type="paragraph" w:customStyle="1" w:styleId="616516CD819C4A86BA30F1E0DFDFE4AE">
    <w:name w:val="616516CD819C4A86BA30F1E0DFDFE4AE"/>
  </w:style>
  <w:style w:type="paragraph" w:customStyle="1" w:styleId="A6D6CDE0315F4A5689C8ADB9CEA0AB0C">
    <w:name w:val="A6D6CDE0315F4A5689C8ADB9CEA0AB0C"/>
  </w:style>
  <w:style w:type="paragraph" w:customStyle="1" w:styleId="974AEB8B70F14AF9BC311F69234805CA">
    <w:name w:val="974AEB8B70F14AF9BC311F69234805CA"/>
  </w:style>
  <w:style w:type="paragraph" w:customStyle="1" w:styleId="A18F739E6F184C9EBD096CCB4A0DE607">
    <w:name w:val="A18F739E6F184C9EBD096CCB4A0DE607"/>
  </w:style>
  <w:style w:type="paragraph" w:customStyle="1" w:styleId="BDF8F1582E6944B7A4599135B86F0273">
    <w:name w:val="BDF8F1582E6944B7A4599135B86F0273"/>
  </w:style>
  <w:style w:type="paragraph" w:customStyle="1" w:styleId="F968CC9A458340B283FADC59F6C97B35">
    <w:name w:val="F968CC9A458340B283FADC59F6C97B35"/>
  </w:style>
  <w:style w:type="paragraph" w:customStyle="1" w:styleId="F7F4FBF5E5914F3AB435A5AC6069DADF">
    <w:name w:val="F7F4FBF5E5914F3AB435A5AC6069DADF"/>
  </w:style>
  <w:style w:type="paragraph" w:customStyle="1" w:styleId="AEE21BD42BD04D769088195EDE4117F1">
    <w:name w:val="AEE21BD42BD04D769088195EDE4117F1"/>
  </w:style>
  <w:style w:type="paragraph" w:customStyle="1" w:styleId="1D331FC846A842C0831686EA99D7546F">
    <w:name w:val="1D331FC846A842C0831686EA99D7546F"/>
  </w:style>
  <w:style w:type="paragraph" w:customStyle="1" w:styleId="C6657C2F977C44F0AA034CF8D73B5825">
    <w:name w:val="C6657C2F977C44F0AA034CF8D73B5825"/>
  </w:style>
  <w:style w:type="paragraph" w:customStyle="1" w:styleId="10E941515D62438B903B2E757CC6FF5D">
    <w:name w:val="10E941515D62438B903B2E757CC6FF5D"/>
  </w:style>
  <w:style w:type="paragraph" w:customStyle="1" w:styleId="EA3A76DBF69D492F9B51B549D70C362F">
    <w:name w:val="EA3A76DBF69D492F9B51B549D70C362F"/>
  </w:style>
  <w:style w:type="paragraph" w:customStyle="1" w:styleId="7493CDFF9FE542149DFA91011E82B9E3">
    <w:name w:val="7493CDFF9FE542149DFA91011E82B9E3"/>
  </w:style>
  <w:style w:type="paragraph" w:customStyle="1" w:styleId="36058970CFC64E1EB17C1EDEBB65CC2E">
    <w:name w:val="36058970CFC64E1EB17C1EDEBB65CC2E"/>
  </w:style>
  <w:style w:type="paragraph" w:customStyle="1" w:styleId="3ED18C9149584D12BE9E5626357DD2F3">
    <w:name w:val="3ED18C9149584D12BE9E5626357DD2F3"/>
  </w:style>
  <w:style w:type="paragraph" w:customStyle="1" w:styleId="D7AABDC186CF48B4B402DD9FA0771D35">
    <w:name w:val="D7AABDC186CF48B4B402DD9FA0771D35"/>
  </w:style>
  <w:style w:type="paragraph" w:customStyle="1" w:styleId="0099CC72EB4D482D99F88AF2044DA1DA">
    <w:name w:val="0099CC72EB4D482D99F88AF2044DA1DA"/>
  </w:style>
  <w:style w:type="paragraph" w:customStyle="1" w:styleId="4D098B2107024F2590E5704AEDA172BB">
    <w:name w:val="4D098B2107024F2590E5704AEDA172BB"/>
  </w:style>
  <w:style w:type="paragraph" w:customStyle="1" w:styleId="27C7710D93894030A890996D6A133700">
    <w:name w:val="27C7710D93894030A890996D6A133700"/>
  </w:style>
  <w:style w:type="paragraph" w:customStyle="1" w:styleId="1D39E7C3DD174035A71B3725F8793AD0">
    <w:name w:val="1D39E7C3DD174035A71B3725F8793AD0"/>
  </w:style>
  <w:style w:type="paragraph" w:customStyle="1" w:styleId="CE1B82FEAF3143B0987478A99E6C2603">
    <w:name w:val="CE1B82FEAF3143B0987478A99E6C2603"/>
  </w:style>
  <w:style w:type="paragraph" w:customStyle="1" w:styleId="EAF0CBF6080E4769963998282C862ECA">
    <w:name w:val="EAF0CBF6080E4769963998282C862ECA"/>
  </w:style>
  <w:style w:type="paragraph" w:customStyle="1" w:styleId="DEA3D5E346E7418798B0BB4D93C0BAF8">
    <w:name w:val="DEA3D5E346E7418798B0BB4D93C0BAF8"/>
  </w:style>
  <w:style w:type="paragraph" w:customStyle="1" w:styleId="58B93F7A223847BEAE73FDBA7DD1BA54">
    <w:name w:val="58B93F7A223847BEAE73FDBA7DD1BA54"/>
  </w:style>
  <w:style w:type="paragraph" w:customStyle="1" w:styleId="375F9F29B1F041A0A8E11C5224566C43">
    <w:name w:val="375F9F29B1F041A0A8E11C5224566C43"/>
  </w:style>
  <w:style w:type="paragraph" w:customStyle="1" w:styleId="124C7F21841D490EBFF86915E0DE0BE9">
    <w:name w:val="124C7F21841D490EBFF86915E0DE0BE9"/>
  </w:style>
  <w:style w:type="paragraph" w:customStyle="1" w:styleId="F95300CA5A0948AAB19E286DD410DA7F">
    <w:name w:val="F95300CA5A0948AAB19E286DD410DA7F"/>
  </w:style>
  <w:style w:type="paragraph" w:customStyle="1" w:styleId="5318D18121D7411B885DC3772C417222">
    <w:name w:val="5318D18121D7411B885DC3772C417222"/>
  </w:style>
  <w:style w:type="paragraph" w:customStyle="1" w:styleId="8687F7FBDF6540E899A35E0C2BB300EC">
    <w:name w:val="8687F7FBDF6540E899A35E0C2BB300EC"/>
  </w:style>
  <w:style w:type="paragraph" w:customStyle="1" w:styleId="53C1F015BC964B09957B6EDE640FD751">
    <w:name w:val="53C1F015BC964B09957B6EDE640FD751"/>
  </w:style>
  <w:style w:type="paragraph" w:customStyle="1" w:styleId="BA4E09F128DC403D9D48EA215BF68ABC">
    <w:name w:val="BA4E09F128DC403D9D48EA215BF68ABC"/>
  </w:style>
  <w:style w:type="paragraph" w:customStyle="1" w:styleId="A8C16A58E6AE4529AC5C0A4806EA1A16">
    <w:name w:val="A8C16A58E6AE4529AC5C0A4806EA1A16"/>
  </w:style>
  <w:style w:type="paragraph" w:customStyle="1" w:styleId="F7211C07916740ECADB6005BC1B5D642">
    <w:name w:val="F7211C07916740ECADB6005BC1B5D642"/>
  </w:style>
  <w:style w:type="paragraph" w:customStyle="1" w:styleId="44A75074D7FC449C8047847CD0817F47">
    <w:name w:val="44A75074D7FC449C8047847CD0817F47"/>
  </w:style>
  <w:style w:type="paragraph" w:customStyle="1" w:styleId="2BB2A2D0BE664F4E95C07346FE50BE37">
    <w:name w:val="2BB2A2D0BE664F4E95C07346FE50BE37"/>
  </w:style>
  <w:style w:type="paragraph" w:customStyle="1" w:styleId="F4C88EEA76C4407FBAC9F4CD627FED49">
    <w:name w:val="F4C88EEA76C4407FBAC9F4CD627FED49"/>
  </w:style>
  <w:style w:type="paragraph" w:customStyle="1" w:styleId="E4AD9B565C814E258B3FD4D7B963F78A">
    <w:name w:val="E4AD9B565C814E258B3FD4D7B963F78A"/>
  </w:style>
  <w:style w:type="paragraph" w:customStyle="1" w:styleId="2C3B9FD1C3AE4B808C4BD407B5F3E211">
    <w:name w:val="2C3B9FD1C3AE4B808C4BD407B5F3E211"/>
  </w:style>
  <w:style w:type="paragraph" w:customStyle="1" w:styleId="AE5BC15096ED4F25B32E11CE7EECE44E">
    <w:name w:val="AE5BC15096ED4F25B32E11CE7EECE44E"/>
  </w:style>
  <w:style w:type="paragraph" w:customStyle="1" w:styleId="D31BABF1762243E3A1CE54162B4D591C">
    <w:name w:val="D31BABF1762243E3A1CE54162B4D591C"/>
  </w:style>
  <w:style w:type="paragraph" w:customStyle="1" w:styleId="62BC9E8CC1EF41ABA4EB371EFE3C9587">
    <w:name w:val="62BC9E8CC1EF41ABA4EB371EFE3C9587"/>
  </w:style>
  <w:style w:type="paragraph" w:customStyle="1" w:styleId="4B2D3A9169BD4FC59F11037D129C2B12">
    <w:name w:val="4B2D3A9169BD4FC59F11037D129C2B12"/>
  </w:style>
  <w:style w:type="paragraph" w:customStyle="1" w:styleId="EBCED49AD5AB45BEAD966901A33A65C4">
    <w:name w:val="EBCED49AD5AB45BEAD966901A33A65C4"/>
  </w:style>
  <w:style w:type="paragraph" w:customStyle="1" w:styleId="2F89072454804B03A5B6092EB77CC77F">
    <w:name w:val="2F89072454804B03A5B6092EB77CC77F"/>
  </w:style>
  <w:style w:type="paragraph" w:customStyle="1" w:styleId="3B3DC98592E245CF9B047E38648613AE">
    <w:name w:val="3B3DC98592E245CF9B047E38648613AE"/>
  </w:style>
  <w:style w:type="paragraph" w:customStyle="1" w:styleId="87C9B298E6AD4E0F9AB5FE4C8794338B">
    <w:name w:val="87C9B298E6AD4E0F9AB5FE4C8794338B"/>
  </w:style>
  <w:style w:type="paragraph" w:customStyle="1" w:styleId="8DF9937A5C10434BAB6412F112A8D921">
    <w:name w:val="8DF9937A5C10434BAB6412F112A8D921"/>
  </w:style>
  <w:style w:type="paragraph" w:customStyle="1" w:styleId="B8CF854376894662AB309A12420E598B">
    <w:name w:val="B8CF854376894662AB309A12420E598B"/>
  </w:style>
  <w:style w:type="paragraph" w:customStyle="1" w:styleId="EC8BDE189AF84273B2A1526DC7E2DD59">
    <w:name w:val="EC8BDE189AF84273B2A1526DC7E2DD59"/>
  </w:style>
  <w:style w:type="paragraph" w:customStyle="1" w:styleId="D3EFB0B7229A4B328FB109D3D5780ED4">
    <w:name w:val="D3EFB0B7229A4B328FB109D3D5780ED4"/>
  </w:style>
  <w:style w:type="paragraph" w:customStyle="1" w:styleId="95A27A7C08A94F5CB6D402AC9BCA5C8C">
    <w:name w:val="95A27A7C08A94F5CB6D402AC9BCA5C8C"/>
  </w:style>
  <w:style w:type="paragraph" w:customStyle="1" w:styleId="988BF7BF94514967B9FA35F22EABE8CE">
    <w:name w:val="988BF7BF94514967B9FA35F22EABE8CE"/>
  </w:style>
  <w:style w:type="paragraph" w:customStyle="1" w:styleId="6865F46D15FC482C911CF2BE55D28149">
    <w:name w:val="6865F46D15FC482C911CF2BE55D28149"/>
  </w:style>
  <w:style w:type="paragraph" w:customStyle="1" w:styleId="9C1DAC1AA9CF422EB7DCBCD117D9C342">
    <w:name w:val="9C1DAC1AA9CF422EB7DCBCD117D9C342"/>
  </w:style>
  <w:style w:type="paragraph" w:customStyle="1" w:styleId="C77E3DAD5BBC4C409EE888F8981B11FF">
    <w:name w:val="C77E3DAD5BBC4C409EE888F8981B11FF"/>
  </w:style>
  <w:style w:type="paragraph" w:customStyle="1" w:styleId="F59B5DE3DB6449479AC0C7624BA010E4">
    <w:name w:val="F59B5DE3DB6449479AC0C7624BA010E4"/>
  </w:style>
  <w:style w:type="paragraph" w:customStyle="1" w:styleId="1C00EAF384D645B085AE469CFC779B9F">
    <w:name w:val="1C00EAF384D645B085AE469CFC779B9F"/>
  </w:style>
  <w:style w:type="paragraph" w:customStyle="1" w:styleId="962579C1EA334281ADBDF0CA0E43B338">
    <w:name w:val="962579C1EA334281ADBDF0CA0E43B338"/>
  </w:style>
  <w:style w:type="paragraph" w:customStyle="1" w:styleId="7ECCA00BEB5349BEAA6E0A8475605C58">
    <w:name w:val="7ECCA00BEB5349BEAA6E0A8475605C58"/>
  </w:style>
  <w:style w:type="paragraph" w:customStyle="1" w:styleId="9409E439648D471D98BCE966B78DF8CA">
    <w:name w:val="9409E439648D471D98BCE966B78DF8CA"/>
  </w:style>
  <w:style w:type="paragraph" w:customStyle="1" w:styleId="C046DA94CEFD413987220E8175D906FC">
    <w:name w:val="C046DA94CEFD413987220E8175D906FC"/>
  </w:style>
  <w:style w:type="paragraph" w:customStyle="1" w:styleId="C13F6F3010384EABBBACD1FA0B4773AB">
    <w:name w:val="C13F6F3010384EABBBACD1FA0B4773AB"/>
  </w:style>
  <w:style w:type="paragraph" w:customStyle="1" w:styleId="587F03E1125B407089435F00659A2C1F">
    <w:name w:val="587F03E1125B407089435F00659A2C1F"/>
  </w:style>
  <w:style w:type="paragraph" w:customStyle="1" w:styleId="DE2481E781304DB7A3FEE4860BE04052">
    <w:name w:val="DE2481E781304DB7A3FEE4860BE04052"/>
  </w:style>
  <w:style w:type="paragraph" w:customStyle="1" w:styleId="C2C9D858E71647DBB7454BD5ED140A96">
    <w:name w:val="C2C9D858E71647DBB7454BD5ED140A96"/>
  </w:style>
  <w:style w:type="paragraph" w:customStyle="1" w:styleId="42F81FB0209F4FBEB21BF6BD5CA1EECB">
    <w:name w:val="42F81FB0209F4FBEB21BF6BD5CA1EECB"/>
  </w:style>
  <w:style w:type="paragraph" w:customStyle="1" w:styleId="96E38D92E0D14D9CA0C2D8281A5239A0">
    <w:name w:val="96E38D92E0D14D9CA0C2D8281A5239A0"/>
  </w:style>
  <w:style w:type="paragraph" w:customStyle="1" w:styleId="5799056750D24FF29C918CD0A5B57092">
    <w:name w:val="5799056750D24FF29C918CD0A5B57092"/>
  </w:style>
  <w:style w:type="paragraph" w:customStyle="1" w:styleId="5048A7D9BDC14D89AECAF092953FCBB8">
    <w:name w:val="5048A7D9BDC14D89AECAF092953FCBB8"/>
  </w:style>
  <w:style w:type="paragraph" w:customStyle="1" w:styleId="F093CF0213C64921B0377E05175B96BE">
    <w:name w:val="F093CF0213C64921B0377E05175B96BE"/>
  </w:style>
  <w:style w:type="paragraph" w:customStyle="1" w:styleId="99D8FF8CB6FC48EC99131AD1ECADD854">
    <w:name w:val="99D8FF8CB6FC48EC99131AD1ECADD854"/>
  </w:style>
  <w:style w:type="paragraph" w:customStyle="1" w:styleId="4ED5D54875EA40838B0A60A2E2916ACF">
    <w:name w:val="4ED5D54875EA40838B0A60A2E2916ACF"/>
  </w:style>
  <w:style w:type="paragraph" w:customStyle="1" w:styleId="CC519A7BA2CC4A119D307585A1A8E59F">
    <w:name w:val="CC519A7BA2CC4A119D307585A1A8E59F"/>
  </w:style>
  <w:style w:type="paragraph" w:customStyle="1" w:styleId="D91D0CF0FC444AC79AB99D5161CC39E2">
    <w:name w:val="D91D0CF0FC444AC79AB99D5161CC39E2"/>
  </w:style>
  <w:style w:type="paragraph" w:customStyle="1" w:styleId="A673F0C58B3A4C9A8C84FFF1E9F9AA95">
    <w:name w:val="A673F0C58B3A4C9A8C84FFF1E9F9AA95"/>
  </w:style>
  <w:style w:type="paragraph" w:customStyle="1" w:styleId="360B299C7DC240E0BB7B77F1B22EFAC1">
    <w:name w:val="360B299C7DC240E0BB7B77F1B22EFAC1"/>
  </w:style>
  <w:style w:type="paragraph" w:customStyle="1" w:styleId="7FDACBEEA2D1473CB12FAF82F56A16D5">
    <w:name w:val="7FDACBEEA2D1473CB12FAF82F56A16D5"/>
  </w:style>
  <w:style w:type="paragraph" w:customStyle="1" w:styleId="F0D91644AE8846D1BDBF6185126C0077">
    <w:name w:val="F0D91644AE8846D1BDBF6185126C0077"/>
  </w:style>
  <w:style w:type="paragraph" w:customStyle="1" w:styleId="57DC8293A3444EEE8EF22F9D3D2C0775">
    <w:name w:val="57DC8293A3444EEE8EF22F9D3D2C0775"/>
  </w:style>
  <w:style w:type="paragraph" w:customStyle="1" w:styleId="FD165EEC0AF649289A1D8436DBC7FFA5">
    <w:name w:val="FD165EEC0AF649289A1D8436DBC7FFA5"/>
  </w:style>
  <w:style w:type="paragraph" w:customStyle="1" w:styleId="C7AE3124E0EE4E5A8AD4259F4ECBF617">
    <w:name w:val="C7AE3124E0EE4E5A8AD4259F4ECBF617"/>
  </w:style>
  <w:style w:type="paragraph" w:customStyle="1" w:styleId="ACACDD0D7AD94B73A29EA07A4504EDBD">
    <w:name w:val="ACACDD0D7AD94B73A29EA07A4504EDBD"/>
  </w:style>
  <w:style w:type="paragraph" w:customStyle="1" w:styleId="CA7B8E55C15A45BF92C44FD9F8CB245A">
    <w:name w:val="CA7B8E55C15A45BF92C44FD9F8CB245A"/>
  </w:style>
  <w:style w:type="paragraph" w:customStyle="1" w:styleId="F1FF109EE53B472BA9C3405BBBC4F027">
    <w:name w:val="F1FF109EE53B472BA9C3405BBBC4F027"/>
  </w:style>
  <w:style w:type="paragraph" w:customStyle="1" w:styleId="B2366741B2064E7280124168C3F72FD7">
    <w:name w:val="B2366741B2064E7280124168C3F72FD7"/>
  </w:style>
  <w:style w:type="paragraph" w:customStyle="1" w:styleId="D47A6EFC22224691B7536C09BA0B4C14">
    <w:name w:val="D47A6EFC22224691B7536C09BA0B4C14"/>
  </w:style>
  <w:style w:type="paragraph" w:customStyle="1" w:styleId="BBD50068E51C4E5F9DFAEFFD67B0D101">
    <w:name w:val="BBD50068E51C4E5F9DFAEFFD67B0D101"/>
  </w:style>
  <w:style w:type="paragraph" w:customStyle="1" w:styleId="EBBB722AD68642DD96411C301C5D9711">
    <w:name w:val="EBBB722AD68642DD96411C301C5D9711"/>
  </w:style>
  <w:style w:type="paragraph" w:customStyle="1" w:styleId="B0E2DC83EE4E423AA2953C8991C8E725">
    <w:name w:val="B0E2DC83EE4E423AA2953C8991C8E725"/>
  </w:style>
  <w:style w:type="paragraph" w:customStyle="1" w:styleId="A3CC1B02604E44B0A95EAD712DF4722D">
    <w:name w:val="A3CC1B02604E44B0A95EAD712DF4722D"/>
  </w:style>
  <w:style w:type="paragraph" w:customStyle="1" w:styleId="8F3ADC63905F40FAB41C4D8B7A23E295">
    <w:name w:val="8F3ADC63905F40FAB41C4D8B7A23E295"/>
  </w:style>
  <w:style w:type="paragraph" w:customStyle="1" w:styleId="F3ECF9A9F032498FAE956909D49002AC">
    <w:name w:val="F3ECF9A9F032498FAE956909D49002AC"/>
  </w:style>
  <w:style w:type="paragraph" w:customStyle="1" w:styleId="0989FB68E2AB4BBA8F438B78E1AE10A5">
    <w:name w:val="0989FB68E2AB4BBA8F438B78E1AE10A5"/>
  </w:style>
  <w:style w:type="paragraph" w:customStyle="1" w:styleId="2EC3943E8A804D86B337B067B763BD1C">
    <w:name w:val="2EC3943E8A804D86B337B067B763BD1C"/>
  </w:style>
  <w:style w:type="paragraph" w:customStyle="1" w:styleId="DCB8E225515B46828CC3E70D36CC3B39">
    <w:name w:val="DCB8E225515B46828CC3E70D36CC3B39"/>
  </w:style>
  <w:style w:type="paragraph" w:customStyle="1" w:styleId="A5BC17BEE83B4B58B61B92A406F9CEA6">
    <w:name w:val="A5BC17BEE83B4B58B61B92A406F9CEA6"/>
  </w:style>
  <w:style w:type="paragraph" w:customStyle="1" w:styleId="691B4AC9199147C9A287F07AAABF8582">
    <w:name w:val="691B4AC9199147C9A287F07AAABF8582"/>
  </w:style>
  <w:style w:type="paragraph" w:customStyle="1" w:styleId="B068443B180843A1AF222E39B87F9352">
    <w:name w:val="B068443B180843A1AF222E39B87F9352"/>
  </w:style>
  <w:style w:type="paragraph" w:customStyle="1" w:styleId="0DE7E2F51D164354AF869DF7943BEEC0">
    <w:name w:val="0DE7E2F51D164354AF869DF7943BEEC0"/>
  </w:style>
  <w:style w:type="paragraph" w:customStyle="1" w:styleId="726E01CEA8D6474C8C0B54451F112C6E">
    <w:name w:val="726E01CEA8D6474C8C0B54451F112C6E"/>
  </w:style>
  <w:style w:type="paragraph" w:customStyle="1" w:styleId="BE3798E27A3941E48DF33E4E886443A9">
    <w:name w:val="BE3798E27A3941E48DF33E4E886443A9"/>
  </w:style>
  <w:style w:type="paragraph" w:customStyle="1" w:styleId="41275725CAEA4C9B9184A6FE40F20AF5">
    <w:name w:val="41275725CAEA4C9B9184A6FE40F20AF5"/>
  </w:style>
  <w:style w:type="paragraph" w:customStyle="1" w:styleId="988ABEB1F75D4A8FA58E03558628377F">
    <w:name w:val="988ABEB1F75D4A8FA58E03558628377F"/>
  </w:style>
  <w:style w:type="paragraph" w:customStyle="1" w:styleId="EFDC39E6D04B448DBF065E95798DB541">
    <w:name w:val="EFDC39E6D04B448DBF065E95798DB541"/>
  </w:style>
  <w:style w:type="paragraph" w:customStyle="1" w:styleId="82F719C4065D4B1EA91A45E9CE0BE478">
    <w:name w:val="82F719C4065D4B1EA91A45E9CE0BE478"/>
  </w:style>
  <w:style w:type="paragraph" w:customStyle="1" w:styleId="6C7EA85386E3467B85B8F34A28C7DD23">
    <w:name w:val="6C7EA85386E3467B85B8F34A28C7DD23"/>
  </w:style>
  <w:style w:type="paragraph" w:customStyle="1" w:styleId="6545032544524330867AB184A86AD405">
    <w:name w:val="6545032544524330867AB184A86AD405"/>
  </w:style>
  <w:style w:type="paragraph" w:customStyle="1" w:styleId="DCC56D63165648EF8817578764ED828C">
    <w:name w:val="DCC56D63165648EF8817578764ED828C"/>
  </w:style>
  <w:style w:type="paragraph" w:customStyle="1" w:styleId="F81C010999534F1A9CD91AF35B37E162">
    <w:name w:val="F81C010999534F1A9CD91AF35B37E162"/>
  </w:style>
  <w:style w:type="paragraph" w:customStyle="1" w:styleId="3C11D6FA48C94BB7A35C606C76D6618F">
    <w:name w:val="3C11D6FA48C94BB7A35C606C76D6618F"/>
  </w:style>
  <w:style w:type="paragraph" w:customStyle="1" w:styleId="B0A837EE87AA43528E4F2B8BFB4612C6">
    <w:name w:val="B0A837EE87AA43528E4F2B8BFB4612C6"/>
  </w:style>
  <w:style w:type="paragraph" w:customStyle="1" w:styleId="CF2AB642954A4EBFBE847863489D5778">
    <w:name w:val="CF2AB642954A4EBFBE847863489D5778"/>
  </w:style>
  <w:style w:type="paragraph" w:customStyle="1" w:styleId="592C3167555A4D5385529D75EC98EFAD">
    <w:name w:val="592C3167555A4D5385529D75EC98EFAD"/>
  </w:style>
  <w:style w:type="paragraph" w:customStyle="1" w:styleId="9D27E2D591EA4A32B5B2EC72A8DE8818">
    <w:name w:val="9D27E2D591EA4A32B5B2EC72A8DE8818"/>
  </w:style>
  <w:style w:type="paragraph" w:customStyle="1" w:styleId="FA0AB150E2354A3FBDA4044F590A30C3">
    <w:name w:val="FA0AB150E2354A3FBDA4044F590A30C3"/>
  </w:style>
  <w:style w:type="paragraph" w:customStyle="1" w:styleId="8680668F4F1C4EE58E31ED85BA5FDA8F">
    <w:name w:val="8680668F4F1C4EE58E31ED85BA5FDA8F"/>
  </w:style>
  <w:style w:type="paragraph" w:customStyle="1" w:styleId="32D6B5FD0782400F9384F2E7C1469766">
    <w:name w:val="32D6B5FD0782400F9384F2E7C1469766"/>
  </w:style>
  <w:style w:type="paragraph" w:customStyle="1" w:styleId="0F779D02F2B4451394F7CB557FC6502E">
    <w:name w:val="0F779D02F2B4451394F7CB557FC6502E"/>
  </w:style>
  <w:style w:type="paragraph" w:customStyle="1" w:styleId="DED3658E89514FF5AD89CE8B2D6B4E17">
    <w:name w:val="DED3658E89514FF5AD89CE8B2D6B4E17"/>
  </w:style>
  <w:style w:type="paragraph" w:customStyle="1" w:styleId="D4797FC5358D4CD5B36E525E2D452F0D">
    <w:name w:val="D4797FC5358D4CD5B36E525E2D452F0D"/>
  </w:style>
  <w:style w:type="paragraph" w:customStyle="1" w:styleId="1BE61630811F4A95BA2CCE9527BC03CF">
    <w:name w:val="1BE61630811F4A95BA2CCE9527BC03CF"/>
  </w:style>
  <w:style w:type="paragraph" w:customStyle="1" w:styleId="6029C09C3FF445519BBC07789B97C568">
    <w:name w:val="6029C09C3FF445519BBC07789B97C568"/>
  </w:style>
  <w:style w:type="paragraph" w:customStyle="1" w:styleId="FDDF76A58DDD48159F09B23594C44F62">
    <w:name w:val="FDDF76A58DDD48159F09B23594C44F62"/>
  </w:style>
  <w:style w:type="paragraph" w:customStyle="1" w:styleId="9E8CC0F1971042908F4E23272E1E7B9A">
    <w:name w:val="9E8CC0F1971042908F4E23272E1E7B9A"/>
  </w:style>
  <w:style w:type="paragraph" w:customStyle="1" w:styleId="654BAB56F7D54A12B2F55C8C63594984">
    <w:name w:val="654BAB56F7D54A12B2F55C8C63594984"/>
  </w:style>
  <w:style w:type="paragraph" w:customStyle="1" w:styleId="9BA63B8102264ECEA5B708EBAB5B6D83">
    <w:name w:val="9BA63B8102264ECEA5B708EBAB5B6D83"/>
  </w:style>
  <w:style w:type="paragraph" w:customStyle="1" w:styleId="5633BABFFFA84C589A96F8328DC5C0F1">
    <w:name w:val="5633BABFFFA84C589A96F8328DC5C0F1"/>
  </w:style>
  <w:style w:type="paragraph" w:customStyle="1" w:styleId="78D310FA55FF4B0DB2327C0659553847">
    <w:name w:val="78D310FA55FF4B0DB2327C0659553847"/>
  </w:style>
  <w:style w:type="paragraph" w:customStyle="1" w:styleId="1A3CAC1EF70C476BA91EFE77F3D8FF07">
    <w:name w:val="1A3CAC1EF70C476BA91EFE77F3D8FF07"/>
  </w:style>
  <w:style w:type="paragraph" w:customStyle="1" w:styleId="940F6B8CACB049D1A8BA5E5BEA14D024">
    <w:name w:val="940F6B8CACB049D1A8BA5E5BEA14D024"/>
  </w:style>
  <w:style w:type="paragraph" w:customStyle="1" w:styleId="7989A91AF4804F0BAD312827B0E26D24">
    <w:name w:val="7989A91AF4804F0BAD312827B0E26D24"/>
  </w:style>
  <w:style w:type="paragraph" w:customStyle="1" w:styleId="7EAC612678AF441F894E38828742350B">
    <w:name w:val="7EAC612678AF441F894E38828742350B"/>
  </w:style>
  <w:style w:type="paragraph" w:customStyle="1" w:styleId="E1D87D08449D468398D3D746560A3770">
    <w:name w:val="E1D87D08449D468398D3D746560A3770"/>
  </w:style>
  <w:style w:type="paragraph" w:customStyle="1" w:styleId="630850A6E5DF458B84842B2FFDF46E8C">
    <w:name w:val="630850A6E5DF458B84842B2FFDF46E8C"/>
  </w:style>
  <w:style w:type="paragraph" w:customStyle="1" w:styleId="D973085FB22743709CE23048B8ACEFA5">
    <w:name w:val="D973085FB22743709CE23048B8ACEFA5"/>
  </w:style>
  <w:style w:type="paragraph" w:customStyle="1" w:styleId="D899C3E0DF9E466E84ACFB566D59AC4F">
    <w:name w:val="D899C3E0DF9E466E84ACFB566D59AC4F"/>
  </w:style>
  <w:style w:type="paragraph" w:customStyle="1" w:styleId="51FD5294125C42C68C1F160A0B47762A">
    <w:name w:val="51FD5294125C42C68C1F160A0B47762A"/>
  </w:style>
  <w:style w:type="paragraph" w:customStyle="1" w:styleId="90D5A1FA59094E4ABF32982B5CAD70BC">
    <w:name w:val="90D5A1FA59094E4ABF32982B5CAD70BC"/>
  </w:style>
  <w:style w:type="paragraph" w:customStyle="1" w:styleId="3E5268D283984DC9997422BE77DD6722">
    <w:name w:val="3E5268D283984DC9997422BE77DD6722"/>
  </w:style>
  <w:style w:type="paragraph" w:customStyle="1" w:styleId="23B8486CC92A4EA68A9423239EE1A3BF">
    <w:name w:val="23B8486CC92A4EA68A9423239EE1A3BF"/>
  </w:style>
  <w:style w:type="paragraph" w:customStyle="1" w:styleId="911B7032E5B7480AA234A0E19A61FC75">
    <w:name w:val="911B7032E5B7480AA234A0E19A61FC75"/>
  </w:style>
  <w:style w:type="paragraph" w:customStyle="1" w:styleId="DF1CFE29E71043A28F1BA0602B0F080C">
    <w:name w:val="DF1CFE29E71043A28F1BA0602B0F080C"/>
  </w:style>
  <w:style w:type="paragraph" w:customStyle="1" w:styleId="D8437282B7CC452581A8599150AFE68A">
    <w:name w:val="D8437282B7CC452581A8599150AFE68A"/>
  </w:style>
  <w:style w:type="paragraph" w:customStyle="1" w:styleId="B235D3E69FFB4212AB885E6AB3BAF001">
    <w:name w:val="B235D3E69FFB4212AB885E6AB3BAF001"/>
  </w:style>
  <w:style w:type="paragraph" w:customStyle="1" w:styleId="A3CECD13F66F498B86D6B4277FA29524">
    <w:name w:val="A3CECD13F66F498B86D6B4277FA29524"/>
  </w:style>
  <w:style w:type="paragraph" w:customStyle="1" w:styleId="F07E2F7470A6480F994DFD84A921D913">
    <w:name w:val="F07E2F7470A6480F994DFD84A921D913"/>
  </w:style>
  <w:style w:type="paragraph" w:customStyle="1" w:styleId="121E983E6D524F85AD09CA7EC2DB390E">
    <w:name w:val="121E983E6D524F85AD09CA7EC2DB390E"/>
  </w:style>
  <w:style w:type="paragraph" w:customStyle="1" w:styleId="C7EB90347615452D825863D560646A45">
    <w:name w:val="C7EB90347615452D825863D560646A45"/>
  </w:style>
  <w:style w:type="paragraph" w:customStyle="1" w:styleId="098AB637B28A4EE2954620E82800A97D">
    <w:name w:val="098AB637B28A4EE2954620E82800A97D"/>
  </w:style>
  <w:style w:type="paragraph" w:customStyle="1" w:styleId="A4493E722FEB4E93884471744101DF1B">
    <w:name w:val="A4493E722FEB4E93884471744101DF1B"/>
  </w:style>
  <w:style w:type="paragraph" w:customStyle="1" w:styleId="823B208DAAFF4F33ACA7CF1EC2C4700E">
    <w:name w:val="823B208DAAFF4F33ACA7CF1EC2C4700E"/>
  </w:style>
  <w:style w:type="paragraph" w:customStyle="1" w:styleId="2A57D569DEF647098D8C8E9DC2C76783">
    <w:name w:val="2A57D569DEF647098D8C8E9DC2C76783"/>
  </w:style>
  <w:style w:type="paragraph" w:customStyle="1" w:styleId="62D309109A014B87BBA8BDD2F411AC9E">
    <w:name w:val="62D309109A014B87BBA8BDD2F411AC9E"/>
  </w:style>
  <w:style w:type="paragraph" w:customStyle="1" w:styleId="BEF56CDAA2364E5DB116AF133AB34538">
    <w:name w:val="BEF56CDAA2364E5DB116AF133AB34538"/>
  </w:style>
  <w:style w:type="paragraph" w:customStyle="1" w:styleId="E9C742C5E4A7423A8453EE1C96B491FE">
    <w:name w:val="E9C742C5E4A7423A8453EE1C96B491FE"/>
  </w:style>
  <w:style w:type="paragraph" w:customStyle="1" w:styleId="6372F846A6E94AD4AAB228CEA383F5EA">
    <w:name w:val="6372F846A6E94AD4AAB228CEA383F5EA"/>
  </w:style>
  <w:style w:type="paragraph" w:customStyle="1" w:styleId="4E5A9E7886124C4BA63CF5C70C849D6F">
    <w:name w:val="4E5A9E7886124C4BA63CF5C70C849D6F"/>
  </w:style>
  <w:style w:type="paragraph" w:customStyle="1" w:styleId="D1C882E2E9D14470B0B48D9405AC806D">
    <w:name w:val="D1C882E2E9D14470B0B48D9405AC806D"/>
  </w:style>
  <w:style w:type="paragraph" w:customStyle="1" w:styleId="BB31B8F47E5E4DBEB7DF51F5D758DEA7">
    <w:name w:val="BB31B8F47E5E4DBEB7DF51F5D758DEA7"/>
  </w:style>
  <w:style w:type="paragraph" w:customStyle="1" w:styleId="DD570833024246179AF8258DFDB24A2F">
    <w:name w:val="DD570833024246179AF8258DFDB24A2F"/>
  </w:style>
  <w:style w:type="paragraph" w:customStyle="1" w:styleId="E8005D7B50B742249869422E05B9E47C">
    <w:name w:val="E8005D7B50B742249869422E05B9E47C"/>
  </w:style>
  <w:style w:type="paragraph" w:customStyle="1" w:styleId="05AC8ABA0CF3477DB96774634E0E9933">
    <w:name w:val="05AC8ABA0CF3477DB96774634E0E9933"/>
  </w:style>
  <w:style w:type="paragraph" w:customStyle="1" w:styleId="F00853D9446944EF906B1D89BC91F37E">
    <w:name w:val="F00853D9446944EF906B1D89BC91F37E"/>
  </w:style>
  <w:style w:type="paragraph" w:customStyle="1" w:styleId="07285C04C8ED47229E7C5DF68DBB98D8">
    <w:name w:val="07285C04C8ED47229E7C5DF68DBB98D8"/>
  </w:style>
  <w:style w:type="paragraph" w:customStyle="1" w:styleId="3BC2C5E84AC14A55A941F2DD520A5AF4">
    <w:name w:val="3BC2C5E84AC14A55A941F2DD520A5AF4"/>
  </w:style>
  <w:style w:type="paragraph" w:customStyle="1" w:styleId="D9F798EC7F9E46D5975FA8EBB79080BA">
    <w:name w:val="D9F798EC7F9E46D5975FA8EBB79080BA"/>
  </w:style>
  <w:style w:type="paragraph" w:customStyle="1" w:styleId="DDE0B07FB83C4D748046F52CCB21C577">
    <w:name w:val="DDE0B07FB83C4D748046F52CCB21C577"/>
  </w:style>
  <w:style w:type="paragraph" w:customStyle="1" w:styleId="C5D450D776854DC9B65E4242C7288128">
    <w:name w:val="C5D450D776854DC9B65E4242C7288128"/>
  </w:style>
  <w:style w:type="paragraph" w:customStyle="1" w:styleId="528F5E6A81E8439C90C16BC31B897AE2">
    <w:name w:val="528F5E6A81E8439C90C16BC31B897AE2"/>
  </w:style>
  <w:style w:type="paragraph" w:customStyle="1" w:styleId="7BF6D3A5823C43CD826C4CD3D02F3AD6">
    <w:name w:val="7BF6D3A5823C43CD826C4CD3D02F3AD6"/>
  </w:style>
  <w:style w:type="paragraph" w:customStyle="1" w:styleId="58BE3E61EFBB456D9F00646C43DBB054">
    <w:name w:val="58BE3E61EFBB456D9F00646C43DBB054"/>
  </w:style>
  <w:style w:type="paragraph" w:customStyle="1" w:styleId="1DCE5D31ACBE4BA3BB4F13F48581D6F7">
    <w:name w:val="1DCE5D31ACBE4BA3BB4F13F48581D6F7"/>
  </w:style>
  <w:style w:type="paragraph" w:customStyle="1" w:styleId="88B3701703A94F70B320DE8153D9A1D2">
    <w:name w:val="88B3701703A94F70B320DE8153D9A1D2"/>
  </w:style>
  <w:style w:type="paragraph" w:customStyle="1" w:styleId="32F9CB4B5E0147C39032CCB60965DF01">
    <w:name w:val="32F9CB4B5E0147C39032CCB60965DF01"/>
  </w:style>
  <w:style w:type="paragraph" w:customStyle="1" w:styleId="0A1BAD511310483BA4EDF8666E2A31F7">
    <w:name w:val="0A1BAD511310483BA4EDF8666E2A31F7"/>
  </w:style>
  <w:style w:type="paragraph" w:customStyle="1" w:styleId="2149B52262D74AB4B626A9F97D8D07A5">
    <w:name w:val="2149B52262D74AB4B626A9F97D8D07A5"/>
  </w:style>
  <w:style w:type="paragraph" w:customStyle="1" w:styleId="637F6C9048564DD68D733FAC11B3FB3A">
    <w:name w:val="637F6C9048564DD68D733FAC11B3FB3A"/>
  </w:style>
  <w:style w:type="paragraph" w:customStyle="1" w:styleId="490855DC912746DAAE940A925DB39EA4">
    <w:name w:val="490855DC912746DAAE940A925DB39EA4"/>
  </w:style>
  <w:style w:type="paragraph" w:customStyle="1" w:styleId="97346C04CBF04724842802753364CABE">
    <w:name w:val="97346C04CBF04724842802753364CABE"/>
  </w:style>
  <w:style w:type="paragraph" w:customStyle="1" w:styleId="EC045235141044DC8B33897529A901B9">
    <w:name w:val="EC045235141044DC8B33897529A901B9"/>
  </w:style>
  <w:style w:type="paragraph" w:customStyle="1" w:styleId="ABFACA4735874E1E80A7935354ED5F0D">
    <w:name w:val="ABFACA4735874E1E80A7935354ED5F0D"/>
  </w:style>
  <w:style w:type="paragraph" w:customStyle="1" w:styleId="4204FFED5A1749D28F0471CA56F4CB81">
    <w:name w:val="4204FFED5A1749D28F0471CA56F4CB81"/>
  </w:style>
  <w:style w:type="paragraph" w:customStyle="1" w:styleId="618FFAD42DFF420FA4B03EB1B7C323F4">
    <w:name w:val="618FFAD42DFF420FA4B03EB1B7C323F4"/>
  </w:style>
  <w:style w:type="paragraph" w:customStyle="1" w:styleId="BB6196A5D713470DA4EDDA682E865AA5">
    <w:name w:val="BB6196A5D713470DA4EDDA682E865AA5"/>
  </w:style>
  <w:style w:type="paragraph" w:customStyle="1" w:styleId="05A898E64C694DE3BFD1CECCEE8EA6C5">
    <w:name w:val="05A898E64C694DE3BFD1CECCEE8EA6C5"/>
  </w:style>
  <w:style w:type="paragraph" w:customStyle="1" w:styleId="46BB662F009D49DEBF02617DC69CEFD5">
    <w:name w:val="46BB662F009D49DEBF02617DC69CEFD5"/>
  </w:style>
  <w:style w:type="paragraph" w:customStyle="1" w:styleId="E0675DE4E5D742CFB296FD4E8145968E">
    <w:name w:val="E0675DE4E5D742CFB296FD4E8145968E"/>
  </w:style>
  <w:style w:type="paragraph" w:customStyle="1" w:styleId="3C2B6FB586844EFE8EBEF68167239ADD">
    <w:name w:val="3C2B6FB586844EFE8EBEF68167239ADD"/>
  </w:style>
  <w:style w:type="paragraph" w:customStyle="1" w:styleId="9D53C47E9CE44F239D2D930BD0390804">
    <w:name w:val="9D53C47E9CE44F239D2D930BD0390804"/>
  </w:style>
  <w:style w:type="paragraph" w:customStyle="1" w:styleId="1BD921265C1F47FDB6CE2BA3470C1DC3">
    <w:name w:val="1BD921265C1F47FDB6CE2BA3470C1DC3"/>
  </w:style>
  <w:style w:type="paragraph" w:customStyle="1" w:styleId="3098E4148C9E4201A148BDEC70519742">
    <w:name w:val="3098E4148C9E4201A148BDEC70519742"/>
  </w:style>
  <w:style w:type="paragraph" w:customStyle="1" w:styleId="3A787325B57F45149441032E46819B53">
    <w:name w:val="3A787325B57F45149441032E46819B53"/>
  </w:style>
  <w:style w:type="paragraph" w:customStyle="1" w:styleId="8E20B9D7D2D44E5D834AA347EBF4086D">
    <w:name w:val="8E20B9D7D2D44E5D834AA347EBF4086D"/>
  </w:style>
  <w:style w:type="paragraph" w:customStyle="1" w:styleId="0C056CE37CC5451BB5F638EAC364572D">
    <w:name w:val="0C056CE37CC5451BB5F638EAC364572D"/>
  </w:style>
  <w:style w:type="paragraph" w:customStyle="1" w:styleId="582A57881EE34BE29F5ADC81F1927D26">
    <w:name w:val="582A57881EE34BE29F5ADC81F1927D26"/>
  </w:style>
  <w:style w:type="paragraph" w:customStyle="1" w:styleId="82E48986D12D4D87BF67191AD0E6B124">
    <w:name w:val="82E48986D12D4D87BF67191AD0E6B124"/>
  </w:style>
  <w:style w:type="paragraph" w:customStyle="1" w:styleId="7A2F8BEF805744719C62D2B4438E5A8F">
    <w:name w:val="7A2F8BEF805744719C62D2B4438E5A8F"/>
  </w:style>
  <w:style w:type="paragraph" w:customStyle="1" w:styleId="CCDAA5282F204D339D24786A297D3D21">
    <w:name w:val="CCDAA5282F204D339D24786A297D3D21"/>
  </w:style>
  <w:style w:type="paragraph" w:customStyle="1" w:styleId="6330F103DB3E480EA9DFB3A140F5918E">
    <w:name w:val="6330F103DB3E480EA9DFB3A140F5918E"/>
  </w:style>
  <w:style w:type="paragraph" w:customStyle="1" w:styleId="D68A58171A6049DCBBCB370BB9554C1C">
    <w:name w:val="D68A58171A6049DCBBCB370BB9554C1C"/>
  </w:style>
  <w:style w:type="paragraph" w:customStyle="1" w:styleId="8A610B365EBE485BB85E03A56670ED2F">
    <w:name w:val="8A610B365EBE485BB85E03A56670ED2F"/>
  </w:style>
  <w:style w:type="paragraph" w:customStyle="1" w:styleId="E7806C22285544CC8D664929AF945903">
    <w:name w:val="E7806C22285544CC8D664929AF945903"/>
  </w:style>
  <w:style w:type="paragraph" w:customStyle="1" w:styleId="2AB9EB0C9DBB4D58BDEE93B9C512948A">
    <w:name w:val="2AB9EB0C9DBB4D58BDEE93B9C512948A"/>
  </w:style>
  <w:style w:type="paragraph" w:customStyle="1" w:styleId="C6EF5EF59D854E78BC1C05E296EC8DDA">
    <w:name w:val="C6EF5EF59D854E78BC1C05E296EC8DDA"/>
  </w:style>
  <w:style w:type="paragraph" w:customStyle="1" w:styleId="3906C00DE2EB49609B895581BD2F8938">
    <w:name w:val="3906C00DE2EB49609B895581BD2F8938"/>
  </w:style>
  <w:style w:type="paragraph" w:customStyle="1" w:styleId="766F0E894E424447933FF57EA64FD871">
    <w:name w:val="766F0E894E424447933FF57EA64FD871"/>
  </w:style>
  <w:style w:type="paragraph" w:customStyle="1" w:styleId="A7C832EBD27C41B1AA3AEB0CEF83C53F">
    <w:name w:val="A7C832EBD27C41B1AA3AEB0CEF83C53F"/>
  </w:style>
  <w:style w:type="paragraph" w:customStyle="1" w:styleId="BDF1AD580BC74ECDAD4282591D6A9DDD">
    <w:name w:val="BDF1AD580BC74ECDAD4282591D6A9DDD"/>
  </w:style>
  <w:style w:type="paragraph" w:customStyle="1" w:styleId="36CB1F40522542D2B622E903F893C9F5">
    <w:name w:val="36CB1F40522542D2B622E903F893C9F5"/>
  </w:style>
  <w:style w:type="paragraph" w:customStyle="1" w:styleId="88AA09BC92CA4149A10CE5E310E31714">
    <w:name w:val="88AA09BC92CA4149A10CE5E310E31714"/>
  </w:style>
  <w:style w:type="paragraph" w:customStyle="1" w:styleId="5C66495F01E14BD896005EB82825655E">
    <w:name w:val="5C66495F01E14BD896005EB82825655E"/>
  </w:style>
  <w:style w:type="paragraph" w:customStyle="1" w:styleId="79C186365A59486083C10B7F367DB2EA">
    <w:name w:val="79C186365A59486083C10B7F367DB2EA"/>
  </w:style>
  <w:style w:type="paragraph" w:customStyle="1" w:styleId="8A41F01265C24FBB8580A93A61FCFB26">
    <w:name w:val="8A41F01265C24FBB8580A93A61FCFB26"/>
  </w:style>
  <w:style w:type="paragraph" w:customStyle="1" w:styleId="7C0C10D13C7144B5BAB6D3B00BEA4926">
    <w:name w:val="7C0C10D13C7144B5BAB6D3B00BEA4926"/>
  </w:style>
  <w:style w:type="paragraph" w:customStyle="1" w:styleId="217267001F1D48E28AC3CE5848B147CE">
    <w:name w:val="217267001F1D48E28AC3CE5848B147CE"/>
  </w:style>
  <w:style w:type="paragraph" w:customStyle="1" w:styleId="EE02D5A47261424AB7F5AB9A3B596E76">
    <w:name w:val="EE02D5A47261424AB7F5AB9A3B596E76"/>
  </w:style>
  <w:style w:type="paragraph" w:customStyle="1" w:styleId="0497F2C42E0F4499AD898707E0D5745E">
    <w:name w:val="0497F2C42E0F4499AD898707E0D5745E"/>
  </w:style>
  <w:style w:type="paragraph" w:customStyle="1" w:styleId="A32C218BEF444DEC8160CEC7EDFFABCD">
    <w:name w:val="A32C218BEF444DEC8160CEC7EDFFABCD"/>
  </w:style>
  <w:style w:type="paragraph" w:customStyle="1" w:styleId="9178BEDF24344352A68CE6822AB4E754">
    <w:name w:val="9178BEDF24344352A68CE6822AB4E754"/>
  </w:style>
  <w:style w:type="paragraph" w:customStyle="1" w:styleId="43FBA7B8D9454BD1A15367724EFFD5BD">
    <w:name w:val="43FBA7B8D9454BD1A15367724EFFD5BD"/>
  </w:style>
  <w:style w:type="paragraph" w:customStyle="1" w:styleId="FF7D41517CBD4A138030221DCB3A68A5">
    <w:name w:val="FF7D41517CBD4A138030221DCB3A68A5"/>
  </w:style>
  <w:style w:type="paragraph" w:customStyle="1" w:styleId="B1B47CEDAFEC434391D920F18181D0F1">
    <w:name w:val="B1B47CEDAFEC434391D920F18181D0F1"/>
  </w:style>
  <w:style w:type="paragraph" w:customStyle="1" w:styleId="B247B685A05049EFA398B2836755318C">
    <w:name w:val="B247B685A05049EFA398B2836755318C"/>
  </w:style>
  <w:style w:type="paragraph" w:customStyle="1" w:styleId="A371F981A861470491E130B292D1C80E">
    <w:name w:val="A371F981A861470491E130B292D1C80E"/>
  </w:style>
  <w:style w:type="paragraph" w:customStyle="1" w:styleId="10D090F646504561A20F8A892103B113">
    <w:name w:val="10D090F646504561A20F8A892103B113"/>
  </w:style>
  <w:style w:type="paragraph" w:customStyle="1" w:styleId="C57F217829954BFC90C1B30F1FD6CCC8">
    <w:name w:val="C57F217829954BFC90C1B30F1FD6CCC8"/>
  </w:style>
  <w:style w:type="paragraph" w:customStyle="1" w:styleId="9F1E749F0F164821BDD60FDEEE687AC6">
    <w:name w:val="9F1E749F0F164821BDD60FDEEE687AC6"/>
  </w:style>
  <w:style w:type="paragraph" w:customStyle="1" w:styleId="6F6C363767324696BD1B16ACB76C2EC5">
    <w:name w:val="6F6C363767324696BD1B16ACB76C2EC5"/>
  </w:style>
  <w:style w:type="paragraph" w:customStyle="1" w:styleId="42EE092958D14AAE80A83F5D382A7DA2">
    <w:name w:val="42EE092958D14AAE80A83F5D382A7DA2"/>
  </w:style>
  <w:style w:type="paragraph" w:customStyle="1" w:styleId="3938AEFEC70B4DA3989BAFF0F19554A6">
    <w:name w:val="3938AEFEC70B4DA3989BAFF0F19554A6"/>
  </w:style>
  <w:style w:type="paragraph" w:customStyle="1" w:styleId="6F2428FB2416432981C6B0C317E8CF34">
    <w:name w:val="6F2428FB2416432981C6B0C317E8CF34"/>
  </w:style>
  <w:style w:type="paragraph" w:customStyle="1" w:styleId="5E8F12F2BA1845C09816E0D6AFB54B25">
    <w:name w:val="5E8F12F2BA1845C09816E0D6AFB54B25"/>
  </w:style>
  <w:style w:type="paragraph" w:customStyle="1" w:styleId="9024962FFC0B431E930C4F5555ABC24E">
    <w:name w:val="9024962FFC0B431E930C4F5555ABC24E"/>
  </w:style>
  <w:style w:type="paragraph" w:customStyle="1" w:styleId="72F05558BF8544EE8BF927E163F3A595">
    <w:name w:val="72F05558BF8544EE8BF927E163F3A595"/>
  </w:style>
  <w:style w:type="paragraph" w:customStyle="1" w:styleId="060AEE2CCB8444C7B8DB8080D2EAECA0">
    <w:name w:val="060AEE2CCB8444C7B8DB8080D2EAECA0"/>
  </w:style>
  <w:style w:type="paragraph" w:customStyle="1" w:styleId="2E11ADE6B1C14FF4A1C0B9259704E687">
    <w:name w:val="2E11ADE6B1C14FF4A1C0B9259704E687"/>
  </w:style>
  <w:style w:type="paragraph" w:customStyle="1" w:styleId="66DFE485DFE84A1C9B43C50CD6872A29">
    <w:name w:val="66DFE485DFE84A1C9B43C50CD6872A29"/>
  </w:style>
  <w:style w:type="paragraph" w:customStyle="1" w:styleId="98349949747244718B3BEAAC493D8052">
    <w:name w:val="98349949747244718B3BEAAC493D8052"/>
  </w:style>
  <w:style w:type="paragraph" w:customStyle="1" w:styleId="7AA5423BD0C74F6885A713F038A89C02">
    <w:name w:val="7AA5423BD0C74F6885A713F038A89C02"/>
  </w:style>
  <w:style w:type="paragraph" w:customStyle="1" w:styleId="885EFD8142CC4D3B9E20CAAAFA916FB3">
    <w:name w:val="885EFD8142CC4D3B9E20CAAAFA916FB3"/>
  </w:style>
  <w:style w:type="paragraph" w:customStyle="1" w:styleId="2904DCA6FA20437EA1D60F270C741455">
    <w:name w:val="2904DCA6FA20437EA1D60F270C741455"/>
  </w:style>
  <w:style w:type="paragraph" w:customStyle="1" w:styleId="BED0BC4D675544F19ABD7C7F524E323E">
    <w:name w:val="BED0BC4D675544F19ABD7C7F524E323E"/>
  </w:style>
  <w:style w:type="paragraph" w:customStyle="1" w:styleId="9FB89EBA011D4479AA929E5897E8AFA3">
    <w:name w:val="9FB89EBA011D4479AA929E5897E8AFA3"/>
  </w:style>
  <w:style w:type="paragraph" w:customStyle="1" w:styleId="B6DE6CCE6CD546B2AC18F818A24F2934">
    <w:name w:val="B6DE6CCE6CD546B2AC18F818A24F2934"/>
  </w:style>
  <w:style w:type="paragraph" w:customStyle="1" w:styleId="DE595B9AFA9D480482E5C5B58274CD97">
    <w:name w:val="DE595B9AFA9D480482E5C5B58274CD97"/>
  </w:style>
  <w:style w:type="paragraph" w:customStyle="1" w:styleId="5DFEA8B19A9A43A9AA0FD0DD9CA18863">
    <w:name w:val="5DFEA8B19A9A43A9AA0FD0DD9CA18863"/>
  </w:style>
  <w:style w:type="paragraph" w:customStyle="1" w:styleId="AFA3551E69FA47F3826F29BE3410B7E5">
    <w:name w:val="AFA3551E69FA47F3826F29BE3410B7E5"/>
  </w:style>
  <w:style w:type="paragraph" w:customStyle="1" w:styleId="A0394C24573242D98ADB40B22F9E64B3">
    <w:name w:val="A0394C24573242D98ADB40B22F9E64B3"/>
  </w:style>
  <w:style w:type="paragraph" w:customStyle="1" w:styleId="0E842D1532334270B105B8DEE1B262EC">
    <w:name w:val="0E842D1532334270B105B8DEE1B262EC"/>
  </w:style>
  <w:style w:type="paragraph" w:customStyle="1" w:styleId="790BF0F639674AC69B5FA4DFAA0A9451">
    <w:name w:val="790BF0F639674AC69B5FA4DFAA0A9451"/>
  </w:style>
  <w:style w:type="paragraph" w:customStyle="1" w:styleId="E645A426D9B04AAF882C85C84890E5C8">
    <w:name w:val="E645A426D9B04AAF882C85C84890E5C8"/>
  </w:style>
  <w:style w:type="paragraph" w:customStyle="1" w:styleId="B447BA117E6F43B7859C6C631108FE75">
    <w:name w:val="B447BA117E6F43B7859C6C631108FE75"/>
  </w:style>
  <w:style w:type="paragraph" w:customStyle="1" w:styleId="0ECA392A939C4A748618C22C9045DE39">
    <w:name w:val="0ECA392A939C4A748618C22C9045DE39"/>
  </w:style>
  <w:style w:type="paragraph" w:customStyle="1" w:styleId="66A13848772340A6A4F859CBA320A372">
    <w:name w:val="66A13848772340A6A4F859CBA320A372"/>
  </w:style>
  <w:style w:type="paragraph" w:customStyle="1" w:styleId="17297395D5AE4741BF5D503A03FF76ED">
    <w:name w:val="17297395D5AE4741BF5D503A03FF76ED"/>
  </w:style>
  <w:style w:type="paragraph" w:customStyle="1" w:styleId="7E3ECF813D7B44F59C4AAB6E5081C888">
    <w:name w:val="7E3ECF813D7B44F59C4AAB6E5081C888"/>
  </w:style>
  <w:style w:type="paragraph" w:customStyle="1" w:styleId="18BED9B7CFE84783A6F579B5056ED566">
    <w:name w:val="18BED9B7CFE84783A6F579B5056ED566"/>
  </w:style>
  <w:style w:type="paragraph" w:customStyle="1" w:styleId="F6D08D2D9550410199838CBF2CE13CDA">
    <w:name w:val="F6D08D2D9550410199838CBF2CE13CDA"/>
  </w:style>
  <w:style w:type="paragraph" w:customStyle="1" w:styleId="AAB4CDE8C3474C1980D53F608CEE2228">
    <w:name w:val="AAB4CDE8C3474C1980D53F608CEE2228"/>
  </w:style>
  <w:style w:type="paragraph" w:customStyle="1" w:styleId="EEE98660464F420F8B3049F2DF09BA11">
    <w:name w:val="EEE98660464F420F8B3049F2DF09BA11"/>
  </w:style>
  <w:style w:type="paragraph" w:customStyle="1" w:styleId="3E9B83E6913241D9949E5EFF2AED25FF">
    <w:name w:val="3E9B83E6913241D9949E5EFF2AED25FF"/>
  </w:style>
  <w:style w:type="paragraph" w:customStyle="1" w:styleId="0CEC44ECADB247C18162D18336113AC8">
    <w:name w:val="0CEC44ECADB247C18162D18336113AC8"/>
  </w:style>
  <w:style w:type="paragraph" w:customStyle="1" w:styleId="2213266135694D0488D9D444B2BE6476">
    <w:name w:val="2213266135694D0488D9D444B2BE6476"/>
  </w:style>
  <w:style w:type="paragraph" w:customStyle="1" w:styleId="380408C3A3CA43E9BA72FADD5C9B8293">
    <w:name w:val="380408C3A3CA43E9BA72FADD5C9B8293"/>
  </w:style>
  <w:style w:type="paragraph" w:customStyle="1" w:styleId="4ADFAE3E249E4D91B80F7289A602BB33">
    <w:name w:val="4ADFAE3E249E4D91B80F7289A602BB33"/>
  </w:style>
  <w:style w:type="paragraph" w:customStyle="1" w:styleId="B7A04C8789B04FD2B7B20E281A08F871">
    <w:name w:val="B7A04C8789B04FD2B7B20E281A08F871"/>
  </w:style>
  <w:style w:type="paragraph" w:customStyle="1" w:styleId="6EFA30E3557444A88D25300640A2AF02">
    <w:name w:val="6EFA30E3557444A88D25300640A2AF02"/>
  </w:style>
  <w:style w:type="paragraph" w:customStyle="1" w:styleId="B9C04797A27B41869FADABAFDCCF1844">
    <w:name w:val="B9C04797A27B41869FADABAFDCCF1844"/>
  </w:style>
  <w:style w:type="paragraph" w:customStyle="1" w:styleId="8A5EE0F0FA7448D080B50CB7CE07C8C2">
    <w:name w:val="8A5EE0F0FA7448D080B50CB7CE07C8C2"/>
  </w:style>
  <w:style w:type="paragraph" w:customStyle="1" w:styleId="AE7954D412A54893A8D0250CFF1E36D6">
    <w:name w:val="AE7954D412A54893A8D0250CFF1E36D6"/>
  </w:style>
  <w:style w:type="paragraph" w:customStyle="1" w:styleId="0912BE7A38FC44539FED912BE74CFA83">
    <w:name w:val="0912BE7A38FC44539FED912BE74CFA83"/>
  </w:style>
  <w:style w:type="paragraph" w:customStyle="1" w:styleId="2FFCC4D9FB81491AB157E47DB59F23D4">
    <w:name w:val="2FFCC4D9FB81491AB157E47DB59F23D4"/>
  </w:style>
  <w:style w:type="paragraph" w:customStyle="1" w:styleId="57142AB7E65748D1A3CD8AFF48915A8E">
    <w:name w:val="57142AB7E65748D1A3CD8AFF48915A8E"/>
  </w:style>
  <w:style w:type="paragraph" w:customStyle="1" w:styleId="D5A1AE28B8FD491F84C3A9F4B8D886C9">
    <w:name w:val="D5A1AE28B8FD491F84C3A9F4B8D886C9"/>
  </w:style>
  <w:style w:type="paragraph" w:customStyle="1" w:styleId="BDBB70629A4841CB97C5EF5687295F87">
    <w:name w:val="BDBB70629A4841CB97C5EF5687295F87"/>
  </w:style>
  <w:style w:type="paragraph" w:customStyle="1" w:styleId="3ADEE897174B47A99602BE01C79B5848">
    <w:name w:val="3ADEE897174B47A99602BE01C79B5848"/>
  </w:style>
  <w:style w:type="paragraph" w:customStyle="1" w:styleId="759C90F05E1540A8ABE2D652904DBE4F">
    <w:name w:val="759C90F05E1540A8ABE2D652904DBE4F"/>
  </w:style>
  <w:style w:type="paragraph" w:customStyle="1" w:styleId="8E89508EC4304A02B8DE660313B99643">
    <w:name w:val="8E89508EC4304A02B8DE660313B99643"/>
  </w:style>
  <w:style w:type="paragraph" w:customStyle="1" w:styleId="05134138FD6F43C2837DFC3F3ED7AC3E">
    <w:name w:val="05134138FD6F43C2837DFC3F3ED7AC3E"/>
  </w:style>
  <w:style w:type="paragraph" w:customStyle="1" w:styleId="5C3F9C9A7E694FF2888828FD31CE80E3">
    <w:name w:val="5C3F9C9A7E694FF2888828FD31CE80E3"/>
  </w:style>
  <w:style w:type="paragraph" w:customStyle="1" w:styleId="1B46EE083BDB4268B9F7A5E8C167C257">
    <w:name w:val="1B46EE083BDB4268B9F7A5E8C167C257"/>
  </w:style>
  <w:style w:type="paragraph" w:customStyle="1" w:styleId="C7E9F4A0B3B04B09947E17F5FE1BA457">
    <w:name w:val="C7E9F4A0B3B04B09947E17F5FE1BA457"/>
  </w:style>
  <w:style w:type="paragraph" w:customStyle="1" w:styleId="1BA9BB3C2F3D48CD8247DF45BCB27189">
    <w:name w:val="1BA9BB3C2F3D48CD8247DF45BCB27189"/>
  </w:style>
  <w:style w:type="paragraph" w:customStyle="1" w:styleId="AB2A63C9E50D4CE99C7F50DFB431E231">
    <w:name w:val="AB2A63C9E50D4CE99C7F50DFB431E231"/>
  </w:style>
  <w:style w:type="paragraph" w:customStyle="1" w:styleId="8D092F753C684E9F869C1B9764B34B1E">
    <w:name w:val="8D092F753C684E9F869C1B9764B34B1E"/>
  </w:style>
  <w:style w:type="paragraph" w:customStyle="1" w:styleId="47D46F1A83AF4EAEB6B0F1E22E2669EC">
    <w:name w:val="47D46F1A83AF4EAEB6B0F1E22E2669EC"/>
  </w:style>
  <w:style w:type="paragraph" w:customStyle="1" w:styleId="0DD97A5D8D7049DA9F3072B00D15D311">
    <w:name w:val="0DD97A5D8D7049DA9F3072B00D15D311"/>
  </w:style>
  <w:style w:type="paragraph" w:customStyle="1" w:styleId="ABB547654527451DA8BCF2583A697392">
    <w:name w:val="ABB547654527451DA8BCF2583A697392"/>
  </w:style>
  <w:style w:type="paragraph" w:customStyle="1" w:styleId="173BF22841BD44A09E0985936F67D5DE">
    <w:name w:val="173BF22841BD44A09E0985936F67D5DE"/>
  </w:style>
  <w:style w:type="paragraph" w:customStyle="1" w:styleId="E21BC6F145B94522924D21A4BBA79A07">
    <w:name w:val="E21BC6F145B94522924D21A4BBA79A07"/>
  </w:style>
  <w:style w:type="paragraph" w:customStyle="1" w:styleId="5D8EC2A84A1642D58A42AEE860F5636A">
    <w:name w:val="5D8EC2A84A1642D58A42AEE860F5636A"/>
  </w:style>
  <w:style w:type="paragraph" w:customStyle="1" w:styleId="4CE6030472274CB0A36BD9145C926EB7">
    <w:name w:val="4CE6030472274CB0A36BD9145C926EB7"/>
  </w:style>
  <w:style w:type="paragraph" w:customStyle="1" w:styleId="98D9A49A756944A98FC35C534EB1CB9B">
    <w:name w:val="98D9A49A756944A98FC35C534EB1CB9B"/>
  </w:style>
  <w:style w:type="paragraph" w:customStyle="1" w:styleId="7D1836E943C2484FA92B98D6E30FDE8B">
    <w:name w:val="7D1836E943C2484FA92B98D6E30FDE8B"/>
  </w:style>
  <w:style w:type="paragraph" w:customStyle="1" w:styleId="E3276E2513F74FBAB3B4340FAFE1017E">
    <w:name w:val="E3276E2513F74FBAB3B4340FAFE1017E"/>
  </w:style>
  <w:style w:type="paragraph" w:customStyle="1" w:styleId="564C4E1727004E9C8F4A26F1593E6CA2">
    <w:name w:val="564C4E1727004E9C8F4A26F1593E6CA2"/>
  </w:style>
  <w:style w:type="paragraph" w:customStyle="1" w:styleId="E2C6A1270BCA4C5AB480F1CF8987384E">
    <w:name w:val="E2C6A1270BCA4C5AB480F1CF8987384E"/>
  </w:style>
  <w:style w:type="paragraph" w:customStyle="1" w:styleId="903CD96A4C744961878D194E1DBCDE23">
    <w:name w:val="903CD96A4C744961878D194E1DBCDE23"/>
  </w:style>
  <w:style w:type="paragraph" w:customStyle="1" w:styleId="61E67836E8454AFE921B895218438621">
    <w:name w:val="61E67836E8454AFE921B895218438621"/>
  </w:style>
  <w:style w:type="paragraph" w:customStyle="1" w:styleId="B2E312B2B1E745B0A1C03EDBFC924753">
    <w:name w:val="B2E312B2B1E745B0A1C03EDBFC924753"/>
  </w:style>
  <w:style w:type="paragraph" w:customStyle="1" w:styleId="D97C1FAE7B43440897A4CEEEAA5C636A">
    <w:name w:val="D97C1FAE7B43440897A4CEEEAA5C636A"/>
  </w:style>
  <w:style w:type="paragraph" w:customStyle="1" w:styleId="25CE37BA34AB4BB8A37536E8F985AC46">
    <w:name w:val="25CE37BA34AB4BB8A37536E8F985AC46"/>
  </w:style>
  <w:style w:type="paragraph" w:customStyle="1" w:styleId="B2CC40F2083E4FD2822DAEC152D98DB0">
    <w:name w:val="B2CC40F2083E4FD2822DAEC152D98DB0"/>
  </w:style>
  <w:style w:type="paragraph" w:customStyle="1" w:styleId="DC778E7286334FD5AE6689DC757F0D4B">
    <w:name w:val="DC778E7286334FD5AE6689DC757F0D4B"/>
  </w:style>
  <w:style w:type="paragraph" w:customStyle="1" w:styleId="1994B39B182A4990801348D88093AE18">
    <w:name w:val="1994B39B182A4990801348D88093AE18"/>
  </w:style>
  <w:style w:type="paragraph" w:customStyle="1" w:styleId="6C51FBBE9CD749C79ACC220AD4D277A9">
    <w:name w:val="6C51FBBE9CD749C79ACC220AD4D277A9"/>
  </w:style>
  <w:style w:type="paragraph" w:customStyle="1" w:styleId="DA3996AB912045CF9D781819EE77058D">
    <w:name w:val="DA3996AB912045CF9D781819EE77058D"/>
  </w:style>
  <w:style w:type="paragraph" w:customStyle="1" w:styleId="DA7959242AD14C8DB4F2B99E67DDFAAB">
    <w:name w:val="DA7959242AD14C8DB4F2B99E67DDFAAB"/>
  </w:style>
  <w:style w:type="paragraph" w:customStyle="1" w:styleId="38AB3DBB3300459F8748075BBCAB8DAB">
    <w:name w:val="38AB3DBB3300459F8748075BBCAB8DAB"/>
  </w:style>
  <w:style w:type="paragraph" w:customStyle="1" w:styleId="0CFD3CCFD8CE4FB09EA72DC3FE982F81">
    <w:name w:val="0CFD3CCFD8CE4FB09EA72DC3FE982F81"/>
  </w:style>
  <w:style w:type="paragraph" w:customStyle="1" w:styleId="E3BBD80C8F8C4060B73F7911B1723BB7">
    <w:name w:val="E3BBD80C8F8C4060B73F7911B1723BB7"/>
  </w:style>
  <w:style w:type="paragraph" w:customStyle="1" w:styleId="BD4E69CFDC1A45F2B2A97C352166F06F">
    <w:name w:val="BD4E69CFDC1A45F2B2A97C352166F06F"/>
  </w:style>
  <w:style w:type="paragraph" w:customStyle="1" w:styleId="415009D0E6E8464293770354242CDA02">
    <w:name w:val="415009D0E6E8464293770354242CDA02"/>
  </w:style>
  <w:style w:type="paragraph" w:customStyle="1" w:styleId="1CE7628F1111496BA83A351C717F3E4A">
    <w:name w:val="1CE7628F1111496BA83A351C717F3E4A"/>
  </w:style>
  <w:style w:type="paragraph" w:customStyle="1" w:styleId="F230E02B7F7B49C88758DAF93F4ADE67">
    <w:name w:val="F230E02B7F7B49C88758DAF93F4ADE67"/>
  </w:style>
  <w:style w:type="paragraph" w:customStyle="1" w:styleId="71D40DBEE1FD4B8680CD149701B96200">
    <w:name w:val="71D40DBEE1FD4B8680CD149701B96200"/>
  </w:style>
  <w:style w:type="paragraph" w:customStyle="1" w:styleId="B1F69DF2C2ED48B4BC393F0E802F27F4">
    <w:name w:val="B1F69DF2C2ED48B4BC393F0E802F27F4"/>
  </w:style>
  <w:style w:type="paragraph" w:customStyle="1" w:styleId="27B50EFD66864E8C92D83D4A603F9C9C">
    <w:name w:val="27B50EFD66864E8C92D83D4A603F9C9C"/>
  </w:style>
  <w:style w:type="paragraph" w:customStyle="1" w:styleId="0964A3A4C0FE4151A48BB58A9FEE77C6">
    <w:name w:val="0964A3A4C0FE4151A48BB58A9FEE77C6"/>
  </w:style>
  <w:style w:type="paragraph" w:customStyle="1" w:styleId="36CAB6D95DA64D9CBDA4F5A824ADE16C">
    <w:name w:val="36CAB6D95DA64D9CBDA4F5A824ADE16C"/>
  </w:style>
  <w:style w:type="paragraph" w:customStyle="1" w:styleId="20ADD0E36EE042F0975E11A6209A981E">
    <w:name w:val="20ADD0E36EE042F0975E11A6209A981E"/>
  </w:style>
  <w:style w:type="paragraph" w:customStyle="1" w:styleId="BA49996D3E5140C5A45EC60FC567327F">
    <w:name w:val="BA49996D3E5140C5A45EC60FC567327F"/>
  </w:style>
  <w:style w:type="paragraph" w:customStyle="1" w:styleId="E2ABFD9FDC394A24B45FC8779E0B3435">
    <w:name w:val="E2ABFD9FDC394A24B45FC8779E0B3435"/>
  </w:style>
  <w:style w:type="paragraph" w:customStyle="1" w:styleId="970D4350F7534FE7AE52A0678DBD4BD2">
    <w:name w:val="970D4350F7534FE7AE52A0678DBD4BD2"/>
  </w:style>
  <w:style w:type="paragraph" w:customStyle="1" w:styleId="1465661AA63C4F67B79CAF7740A83EAE">
    <w:name w:val="1465661AA63C4F67B79CAF7740A83EAE"/>
  </w:style>
  <w:style w:type="paragraph" w:customStyle="1" w:styleId="EEA60876922E4FBA97E4896B96AD0281">
    <w:name w:val="EEA60876922E4FBA97E4896B96AD0281"/>
  </w:style>
  <w:style w:type="paragraph" w:customStyle="1" w:styleId="E45B50D903DA43FCBE184C4C95DBF883">
    <w:name w:val="E45B50D903DA43FCBE184C4C95DBF883"/>
  </w:style>
  <w:style w:type="paragraph" w:customStyle="1" w:styleId="388272E0477E4CAA8E5443E7EF8AEA77">
    <w:name w:val="388272E0477E4CAA8E5443E7EF8AEA77"/>
  </w:style>
  <w:style w:type="paragraph" w:customStyle="1" w:styleId="16E55F6B33CB4576B144E63055A24177">
    <w:name w:val="16E55F6B33CB4576B144E63055A24177"/>
  </w:style>
  <w:style w:type="paragraph" w:customStyle="1" w:styleId="13D2152E3FF2441A9BFAF6E86DB90A1A">
    <w:name w:val="13D2152E3FF2441A9BFAF6E86DB90A1A"/>
  </w:style>
  <w:style w:type="paragraph" w:customStyle="1" w:styleId="9300CFF2CF024E03A93198BCEB7ACEC3">
    <w:name w:val="9300CFF2CF024E03A93198BCEB7ACEC3"/>
  </w:style>
  <w:style w:type="paragraph" w:customStyle="1" w:styleId="816151F63C6B44AE99B1F709D724139C">
    <w:name w:val="816151F63C6B44AE99B1F709D724139C"/>
  </w:style>
  <w:style w:type="paragraph" w:customStyle="1" w:styleId="16B208AEFCB942359D760FBBF6FD394B">
    <w:name w:val="16B208AEFCB942359D760FBBF6FD394B"/>
  </w:style>
  <w:style w:type="paragraph" w:customStyle="1" w:styleId="BEECF086790C4FC28AF722244BAE7D40">
    <w:name w:val="BEECF086790C4FC28AF722244BAE7D40"/>
  </w:style>
  <w:style w:type="paragraph" w:customStyle="1" w:styleId="40D4C0D749104E6F8A3DFFA575B5F347">
    <w:name w:val="40D4C0D749104E6F8A3DFFA575B5F347"/>
  </w:style>
  <w:style w:type="paragraph" w:customStyle="1" w:styleId="B223667BD58F4FE9AC2DAA79701F6A0D">
    <w:name w:val="B223667BD58F4FE9AC2DAA79701F6A0D"/>
  </w:style>
  <w:style w:type="paragraph" w:customStyle="1" w:styleId="85A69728E64F4C0E946CE88C0824BD9A">
    <w:name w:val="85A69728E64F4C0E946CE88C0824BD9A"/>
  </w:style>
  <w:style w:type="paragraph" w:customStyle="1" w:styleId="D2869DA8C7824F8E9474A1C59EBBC102">
    <w:name w:val="D2869DA8C7824F8E9474A1C59EBBC102"/>
  </w:style>
  <w:style w:type="paragraph" w:customStyle="1" w:styleId="94CC2567BEC54792AA334FFF04DE43FD">
    <w:name w:val="94CC2567BEC54792AA334FFF04DE43FD"/>
  </w:style>
  <w:style w:type="paragraph" w:customStyle="1" w:styleId="528716FCCC2449AD869E75CB95743B56">
    <w:name w:val="528716FCCC2449AD869E75CB95743B56"/>
  </w:style>
  <w:style w:type="paragraph" w:customStyle="1" w:styleId="4DB2C1D771874C4990E65B2DF95F3B49">
    <w:name w:val="4DB2C1D771874C4990E65B2DF95F3B49"/>
  </w:style>
  <w:style w:type="paragraph" w:customStyle="1" w:styleId="7D16141FB50A4C53A6201D84E686377B">
    <w:name w:val="7D16141FB50A4C53A6201D84E686377B"/>
  </w:style>
  <w:style w:type="paragraph" w:customStyle="1" w:styleId="BE380283A3E34E6BB1D6B3F4436A9489">
    <w:name w:val="BE380283A3E34E6BB1D6B3F4436A9489"/>
  </w:style>
  <w:style w:type="paragraph" w:customStyle="1" w:styleId="479C45CC5D83463B91EA5EE6751AB6AC">
    <w:name w:val="479C45CC5D83463B91EA5EE6751AB6AC"/>
  </w:style>
  <w:style w:type="paragraph" w:customStyle="1" w:styleId="1D5A9567FA994F21AE3D8DEF505710F6">
    <w:name w:val="1D5A9567FA994F21AE3D8DEF505710F6"/>
  </w:style>
  <w:style w:type="paragraph" w:customStyle="1" w:styleId="82EAE379986E4976A56E6FD3934A75CD">
    <w:name w:val="82EAE379986E4976A56E6FD3934A75CD"/>
  </w:style>
  <w:style w:type="paragraph" w:customStyle="1" w:styleId="4A3F47F95F31498A88129CB2DE08E353">
    <w:name w:val="4A3F47F95F31498A88129CB2DE08E353"/>
  </w:style>
  <w:style w:type="paragraph" w:customStyle="1" w:styleId="C2E8E33DCF494F8295DC81B4FE7B71C5">
    <w:name w:val="C2E8E33DCF494F8295DC81B4FE7B71C5"/>
  </w:style>
  <w:style w:type="paragraph" w:customStyle="1" w:styleId="4C4488FD7B194768B03D8D5BEDCD06C4">
    <w:name w:val="4C4488FD7B194768B03D8D5BEDCD06C4"/>
  </w:style>
  <w:style w:type="paragraph" w:customStyle="1" w:styleId="BF13999981D145999DAF6E9FBAE25DFD">
    <w:name w:val="BF13999981D145999DAF6E9FBAE25DFD"/>
  </w:style>
  <w:style w:type="paragraph" w:customStyle="1" w:styleId="0A49C368A70940AE9F6C67D822C60D5C">
    <w:name w:val="0A49C368A70940AE9F6C67D822C60D5C"/>
  </w:style>
  <w:style w:type="paragraph" w:customStyle="1" w:styleId="6B282A723CE94F999A50345698A85871">
    <w:name w:val="6B282A723CE94F999A50345698A85871"/>
  </w:style>
  <w:style w:type="paragraph" w:customStyle="1" w:styleId="7B0AC28D05B04218B9223E0B5F24F5B6">
    <w:name w:val="7B0AC28D05B04218B9223E0B5F24F5B6"/>
  </w:style>
  <w:style w:type="paragraph" w:customStyle="1" w:styleId="1BFF1CF2470D4F3D976FD01099212680">
    <w:name w:val="1BFF1CF2470D4F3D976FD01099212680"/>
  </w:style>
  <w:style w:type="paragraph" w:customStyle="1" w:styleId="8FB2EF0349B84E59914E38269EC77DCE">
    <w:name w:val="8FB2EF0349B84E59914E38269EC77DCE"/>
  </w:style>
  <w:style w:type="paragraph" w:customStyle="1" w:styleId="3E47099A7EC4420387731BE59589C662">
    <w:name w:val="3E47099A7EC4420387731BE59589C662"/>
  </w:style>
  <w:style w:type="paragraph" w:customStyle="1" w:styleId="32C8C9421F7C43AF82721975C7478885">
    <w:name w:val="32C8C9421F7C43AF82721975C7478885"/>
  </w:style>
  <w:style w:type="paragraph" w:customStyle="1" w:styleId="6C125F9838D54AF3A6B7A1C4D00AA7D4">
    <w:name w:val="6C125F9838D54AF3A6B7A1C4D00AA7D4"/>
  </w:style>
  <w:style w:type="paragraph" w:customStyle="1" w:styleId="8DF12AE2A49F404B814CE0D07AA914C4">
    <w:name w:val="8DF12AE2A49F404B814CE0D07AA914C4"/>
  </w:style>
  <w:style w:type="paragraph" w:customStyle="1" w:styleId="BC94FF3551F14726A9349B91D4001254">
    <w:name w:val="BC94FF3551F14726A9349B91D4001254"/>
  </w:style>
  <w:style w:type="paragraph" w:customStyle="1" w:styleId="89D3C88E9FE941A4B969806FA6C1BBF4">
    <w:name w:val="89D3C88E9FE941A4B969806FA6C1BBF4"/>
  </w:style>
  <w:style w:type="paragraph" w:customStyle="1" w:styleId="68FB7428569F492A8D0ED6AFC251142B">
    <w:name w:val="68FB7428569F492A8D0ED6AFC251142B"/>
  </w:style>
  <w:style w:type="paragraph" w:customStyle="1" w:styleId="7F4DB2E74208459B870FDC336C88D438">
    <w:name w:val="7F4DB2E74208459B870FDC336C88D438"/>
  </w:style>
  <w:style w:type="paragraph" w:customStyle="1" w:styleId="C5A38BA2EAC54F5BA71A0F9A2D012F75">
    <w:name w:val="C5A38BA2EAC54F5BA71A0F9A2D012F75"/>
  </w:style>
  <w:style w:type="paragraph" w:customStyle="1" w:styleId="A1AB5D92AC5A4FAB86AD294304DFC510">
    <w:name w:val="A1AB5D92AC5A4FAB86AD294304DFC510"/>
  </w:style>
  <w:style w:type="paragraph" w:customStyle="1" w:styleId="687D77A5EF254684AE9992A59A899251">
    <w:name w:val="687D77A5EF254684AE9992A59A899251"/>
  </w:style>
  <w:style w:type="paragraph" w:customStyle="1" w:styleId="22A4B0C917D84BF3849836B51DE61DB9">
    <w:name w:val="22A4B0C917D84BF3849836B51DE61DB9"/>
  </w:style>
  <w:style w:type="paragraph" w:customStyle="1" w:styleId="5B1965357B7B4BF1A8E74D825E6CD7EA">
    <w:name w:val="5B1965357B7B4BF1A8E74D825E6CD7EA"/>
  </w:style>
  <w:style w:type="paragraph" w:customStyle="1" w:styleId="C9F024D9F66B4185BE26FA2DA7DD76F8">
    <w:name w:val="C9F024D9F66B4185BE26FA2DA7DD76F8"/>
  </w:style>
  <w:style w:type="paragraph" w:customStyle="1" w:styleId="E8718F04CD1C4DD3AF5E0EB2720A48E1">
    <w:name w:val="E8718F04CD1C4DD3AF5E0EB2720A48E1"/>
  </w:style>
  <w:style w:type="paragraph" w:customStyle="1" w:styleId="9FAC0927B0D845848F39AC5788A7CB6D">
    <w:name w:val="9FAC0927B0D845848F39AC5788A7CB6D"/>
  </w:style>
  <w:style w:type="paragraph" w:customStyle="1" w:styleId="0312B068E20C448D9F1D26C0EE73D339">
    <w:name w:val="0312B068E20C448D9F1D26C0EE73D339"/>
  </w:style>
  <w:style w:type="paragraph" w:customStyle="1" w:styleId="01D78B9444C848F08AFDF1E2CA50F217">
    <w:name w:val="01D78B9444C848F08AFDF1E2CA50F217"/>
  </w:style>
  <w:style w:type="paragraph" w:customStyle="1" w:styleId="F2DED1F45F4C4C829AD8E5D978EE6F26">
    <w:name w:val="F2DED1F45F4C4C829AD8E5D978EE6F26"/>
  </w:style>
  <w:style w:type="paragraph" w:customStyle="1" w:styleId="336DF921250D43E98E27FBA9AA439458">
    <w:name w:val="336DF921250D43E98E27FBA9AA439458"/>
  </w:style>
  <w:style w:type="paragraph" w:customStyle="1" w:styleId="8B8FA3491A8F4B4D8CD38D46ACEA68F1">
    <w:name w:val="8B8FA3491A8F4B4D8CD38D46ACEA68F1"/>
  </w:style>
  <w:style w:type="paragraph" w:customStyle="1" w:styleId="1FFC2E5B36284FA4B4E6FF41BC61DAF8">
    <w:name w:val="1FFC2E5B36284FA4B4E6FF41BC61DAF8"/>
  </w:style>
  <w:style w:type="paragraph" w:customStyle="1" w:styleId="83CF84A15CEB40B799B97FDA0DAD97D3">
    <w:name w:val="83CF84A15CEB40B799B97FDA0DAD97D3"/>
  </w:style>
  <w:style w:type="paragraph" w:customStyle="1" w:styleId="F9708A7ACAB646369594ADAD714FED5C">
    <w:name w:val="F9708A7ACAB646369594ADAD714FED5C"/>
  </w:style>
  <w:style w:type="paragraph" w:customStyle="1" w:styleId="61B07D8B14874D44A790374FB947E1DB">
    <w:name w:val="61B07D8B14874D44A790374FB947E1DB"/>
  </w:style>
  <w:style w:type="paragraph" w:customStyle="1" w:styleId="CF8B25DB820B433482D06B8119055431">
    <w:name w:val="CF8B25DB820B433482D06B8119055431"/>
  </w:style>
  <w:style w:type="paragraph" w:customStyle="1" w:styleId="587B35DC45BB43D1869675F873C80188">
    <w:name w:val="587B35DC45BB43D1869675F873C80188"/>
  </w:style>
  <w:style w:type="paragraph" w:customStyle="1" w:styleId="786B097DD306409A818AF78ED1555488">
    <w:name w:val="786B097DD306409A818AF78ED1555488"/>
  </w:style>
  <w:style w:type="paragraph" w:customStyle="1" w:styleId="2BC53471DF1F4308A15F107D3C8075D7">
    <w:name w:val="2BC53471DF1F4308A15F107D3C8075D7"/>
  </w:style>
  <w:style w:type="paragraph" w:customStyle="1" w:styleId="6B1EC1779C4F49FB8E669967D9A3BB87">
    <w:name w:val="6B1EC1779C4F49FB8E669967D9A3BB87"/>
  </w:style>
  <w:style w:type="paragraph" w:customStyle="1" w:styleId="CC264D5A7F854E5EB403A82BD8561D7C">
    <w:name w:val="CC264D5A7F854E5EB403A82BD8561D7C"/>
  </w:style>
  <w:style w:type="paragraph" w:customStyle="1" w:styleId="85263C180BE64A73AF88C90A06366504">
    <w:name w:val="85263C180BE64A73AF88C90A06366504"/>
  </w:style>
  <w:style w:type="paragraph" w:customStyle="1" w:styleId="E290AF9560B748BFB7C544894C6E1291">
    <w:name w:val="E290AF9560B748BFB7C544894C6E1291"/>
  </w:style>
  <w:style w:type="paragraph" w:customStyle="1" w:styleId="2CC6804304DC480C8F1F8F9E0AA6891C">
    <w:name w:val="2CC6804304DC480C8F1F8F9E0AA6891C"/>
  </w:style>
  <w:style w:type="paragraph" w:customStyle="1" w:styleId="84C12B0A22CB497199965E59EB18206E">
    <w:name w:val="84C12B0A22CB497199965E59EB18206E"/>
  </w:style>
  <w:style w:type="paragraph" w:customStyle="1" w:styleId="F2F08F59CAC549338467525B27F6FA57">
    <w:name w:val="F2F08F59CAC549338467525B27F6FA57"/>
  </w:style>
  <w:style w:type="paragraph" w:customStyle="1" w:styleId="9EFFD2684D584D52BDBB46D2B9993E89">
    <w:name w:val="9EFFD2684D584D52BDBB46D2B9993E89"/>
  </w:style>
  <w:style w:type="paragraph" w:customStyle="1" w:styleId="43FC00738393418DB3FF62092B4D42C8">
    <w:name w:val="43FC00738393418DB3FF62092B4D42C8"/>
  </w:style>
  <w:style w:type="paragraph" w:customStyle="1" w:styleId="491BDDAD6BF74EC5992B7FE5132C7409">
    <w:name w:val="491BDDAD6BF74EC5992B7FE5132C7409"/>
  </w:style>
  <w:style w:type="paragraph" w:customStyle="1" w:styleId="F12BE8B15A43456595E770C3676DA75A">
    <w:name w:val="F12BE8B15A43456595E770C3676DA75A"/>
  </w:style>
  <w:style w:type="paragraph" w:customStyle="1" w:styleId="8BCE7EC9AEDA4BC0B7EAB4EBB6AE3518">
    <w:name w:val="8BCE7EC9AEDA4BC0B7EAB4EBB6AE3518"/>
  </w:style>
  <w:style w:type="paragraph" w:customStyle="1" w:styleId="7D298C6A844346BD88B558CC5D86B005">
    <w:name w:val="7D298C6A844346BD88B558CC5D86B005"/>
  </w:style>
  <w:style w:type="paragraph" w:customStyle="1" w:styleId="674F4F1C7382417A9A09D63DA302C4DD">
    <w:name w:val="674F4F1C7382417A9A09D63DA302C4DD"/>
  </w:style>
  <w:style w:type="paragraph" w:customStyle="1" w:styleId="D628B346CA7E442285A31F7F08930304">
    <w:name w:val="D628B346CA7E442285A31F7F08930304"/>
  </w:style>
  <w:style w:type="paragraph" w:customStyle="1" w:styleId="F543870F034B4D868B5FB520F7A5B0D8">
    <w:name w:val="F543870F034B4D868B5FB520F7A5B0D8"/>
  </w:style>
  <w:style w:type="paragraph" w:customStyle="1" w:styleId="A9791677E8C045CABF5117CDF8E10B3D">
    <w:name w:val="A9791677E8C045CABF5117CDF8E10B3D"/>
  </w:style>
  <w:style w:type="paragraph" w:customStyle="1" w:styleId="B4315468ECBD4D27B1DC70D1742FC640">
    <w:name w:val="B4315468ECBD4D27B1DC70D1742FC640"/>
  </w:style>
  <w:style w:type="paragraph" w:customStyle="1" w:styleId="D236E0D94A944EFCADAE573136798917">
    <w:name w:val="D236E0D94A944EFCADAE573136798917"/>
  </w:style>
  <w:style w:type="paragraph" w:customStyle="1" w:styleId="301625B9B58C471E96377DFA5E52A970">
    <w:name w:val="301625B9B58C471E96377DFA5E52A970"/>
  </w:style>
  <w:style w:type="paragraph" w:customStyle="1" w:styleId="E5E93CD2977646F2A9D2F5AD646BFC05">
    <w:name w:val="E5E93CD2977646F2A9D2F5AD646BFC05"/>
  </w:style>
  <w:style w:type="paragraph" w:customStyle="1" w:styleId="FEC723DCF54C46FD9FA049314C57F5CA">
    <w:name w:val="FEC723DCF54C46FD9FA049314C57F5CA"/>
  </w:style>
  <w:style w:type="paragraph" w:customStyle="1" w:styleId="32142812551A4DFEB3FE6511E6D51B2D">
    <w:name w:val="32142812551A4DFEB3FE6511E6D51B2D"/>
  </w:style>
  <w:style w:type="paragraph" w:customStyle="1" w:styleId="0AA99554D70A4819A8E848883E793CC5">
    <w:name w:val="0AA99554D70A4819A8E848883E793CC5"/>
  </w:style>
  <w:style w:type="paragraph" w:customStyle="1" w:styleId="26EA4D440FE94EA798D66CDB5906A9E3">
    <w:name w:val="26EA4D440FE94EA798D66CDB5906A9E3"/>
  </w:style>
  <w:style w:type="paragraph" w:customStyle="1" w:styleId="1B211C562CAC41BC9E1B492584D57F0D">
    <w:name w:val="1B211C562CAC41BC9E1B492584D57F0D"/>
  </w:style>
  <w:style w:type="paragraph" w:customStyle="1" w:styleId="E597EADF8F304DDC9151847B35349526">
    <w:name w:val="E597EADF8F304DDC9151847B35349526"/>
  </w:style>
  <w:style w:type="paragraph" w:customStyle="1" w:styleId="F58BEFBC73DE4A60878F65AC720CC4FF">
    <w:name w:val="F58BEFBC73DE4A60878F65AC720CC4FF"/>
  </w:style>
  <w:style w:type="paragraph" w:customStyle="1" w:styleId="6AF3CA98785D4BFFB6F0521181C64B90">
    <w:name w:val="6AF3CA98785D4BFFB6F0521181C64B90"/>
    <w:rsid w:val="00147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8</Pages>
  <Words>321</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Azure</vt:lpstr>
    </vt:vector>
  </TitlesOfParts>
  <Company/>
  <LinksUpToDate>false</LinksUpToDate>
  <CharactersWithSpaces>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dc:title>
  <dc:subject/>
  <dc:creator/>
  <cp:keywords/>
  <dc:description/>
  <cp:lastModifiedBy/>
  <cp:revision>1</cp:revision>
  <dcterms:created xsi:type="dcterms:W3CDTF">2022-12-15T05:06:00Z</dcterms:created>
  <dcterms:modified xsi:type="dcterms:W3CDTF">2022-12-15T05:47:00Z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